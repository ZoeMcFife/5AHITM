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48B48" w14:textId="77777777" w:rsidR="0070582B" w:rsidRDefault="006F74CA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DA45A6C" wp14:editId="352DCC75">
                <wp:simplePos x="0" y="0"/>
                <wp:positionH relativeFrom="column">
                  <wp:posOffset>2428875</wp:posOffset>
                </wp:positionH>
                <wp:positionV relativeFrom="paragraph">
                  <wp:posOffset>9201150</wp:posOffset>
                </wp:positionV>
                <wp:extent cx="4620260" cy="685800"/>
                <wp:effectExtent l="0" t="0" r="2540" b="0"/>
                <wp:wrapNone/>
                <wp:docPr id="81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2026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42889" w14:textId="30EC1EE3" w:rsidR="00AC1D1B" w:rsidRDefault="00AC1D1B">
                            <w:r>
                              <w:t xml:space="preserve">IT HTL YBBS                   </w:t>
                            </w:r>
                            <w:r w:rsidR="00974152">
                              <w:t xml:space="preserve">              Schuljahr: </w:t>
                            </w:r>
                            <w:r w:rsidR="006F74CA">
                              <w:t xml:space="preserve">       </w:t>
                            </w:r>
                            <w:r w:rsidR="007131E3">
                              <w:t>2020</w:t>
                            </w:r>
                            <w:r w:rsidR="006F74CA">
                              <w:t xml:space="preserve">          </w:t>
                            </w:r>
                            <w:r>
                              <w:t xml:space="preserve">                 HW Labor Computerpraktikum  </w:t>
                            </w:r>
                            <w:r w:rsidR="006F74CA" w:rsidRPr="002E598F">
                              <w:rPr>
                                <w:noProof/>
                              </w:rPr>
                              <w:drawing>
                                <wp:inline distT="0" distB="0" distL="0" distR="0" wp14:anchorId="51A31CEE" wp14:editId="7999B34B">
                                  <wp:extent cx="355600" cy="393700"/>
                                  <wp:effectExtent l="0" t="0" r="0" b="0"/>
                                  <wp:docPr id="80" name="Bild 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600" cy="393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152">
                              <w:t xml:space="preserve">         Lehrer:</w:t>
                            </w:r>
                            <w:r>
                              <w:t xml:space="preserve"> Zimmerl</w:t>
                            </w:r>
                            <w:r w:rsidR="00974152">
                              <w:t xml:space="preserve"> BEd, Kammerer BEd</w:t>
                            </w:r>
                            <w:r>
                              <w:t xml:space="preserve">  </w:t>
                            </w:r>
                            <w:r w:rsidR="00181D56">
                              <w:t xml:space="preserve"> </w:t>
                            </w:r>
                            <w:r>
                              <w:t>geprüft: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A45A6C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191.25pt;margin-top:724.5pt;width:363.8pt;height:54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">
                <v:path arrowok="t"/>
                <v:textbox>
                  <w:txbxContent>
                    <w:p w14:paraId="17642889" w14:textId="30EC1EE3" w:rsidR="00AC1D1B" w:rsidRDefault="00AC1D1B">
                      <w:r>
                        <w:t xml:space="preserve">IT HTL YBBS                   </w:t>
                      </w:r>
                      <w:r w:rsidR="00974152">
                        <w:t xml:space="preserve">              Schuljahr: </w:t>
                      </w:r>
                      <w:r w:rsidR="006F74CA">
                        <w:t xml:space="preserve">       </w:t>
                      </w:r>
                      <w:r w:rsidR="007131E3">
                        <w:t>2020</w:t>
                      </w:r>
                      <w:r w:rsidR="006F74CA">
                        <w:t xml:space="preserve">          </w:t>
                      </w:r>
                      <w:r>
                        <w:t xml:space="preserve">                 HW Labor Computerpraktikum  </w:t>
                      </w:r>
                      <w:r w:rsidR="006F74CA" w:rsidRPr="002E598F">
                        <w:rPr>
                          <w:noProof/>
                        </w:rPr>
                        <w:drawing>
                          <wp:inline distT="0" distB="0" distL="0" distR="0" wp14:anchorId="51A31CEE" wp14:editId="7999B34B">
                            <wp:extent cx="355600" cy="393700"/>
                            <wp:effectExtent l="0" t="0" r="0" b="0"/>
                            <wp:docPr id="80" name="Bild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5600" cy="393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152">
                        <w:t xml:space="preserve">         Lehrer:</w:t>
                      </w:r>
                      <w:r>
                        <w:t xml:space="preserve"> Zimmerl</w:t>
                      </w:r>
                      <w:r w:rsidR="00974152">
                        <w:t xml:space="preserve"> BEd, Kammerer BEd</w:t>
                      </w:r>
                      <w:r>
                        <w:t xml:space="preserve">  </w:t>
                      </w:r>
                      <w:r w:rsidR="00181D56">
                        <w:t xml:space="preserve"> </w:t>
                      </w:r>
                      <w:r>
                        <w:t>geprüft: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0" allowOverlap="1" wp14:anchorId="39097B92" wp14:editId="3BD66C6D">
                <wp:simplePos x="0" y="0"/>
                <wp:positionH relativeFrom="column">
                  <wp:posOffset>478790</wp:posOffset>
                </wp:positionH>
                <wp:positionV relativeFrom="paragraph">
                  <wp:posOffset>534035</wp:posOffset>
                </wp:positionV>
                <wp:extent cx="6583680" cy="9352915"/>
                <wp:effectExtent l="0" t="0" r="0" b="0"/>
                <wp:wrapNone/>
                <wp:docPr id="7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83680" cy="93529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E0AC99" id="Rectangle 5" o:spid="_x0000_s1026" style="position:absolute;margin-left:37.7pt;margin-top:42.05pt;width:518.4pt;height:736.45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" o:allowincell="f" filled="f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C0A6A04" wp14:editId="2691DBD2">
                <wp:simplePos x="0" y="0"/>
                <wp:positionH relativeFrom="column">
                  <wp:posOffset>4503420</wp:posOffset>
                </wp:positionH>
                <wp:positionV relativeFrom="paragraph">
                  <wp:posOffset>9601200</wp:posOffset>
                </wp:positionV>
                <wp:extent cx="0" cy="0"/>
                <wp:effectExtent l="0" t="0" r="0" b="0"/>
                <wp:wrapNone/>
                <wp:docPr id="78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AD084D" id="Line 49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.6pt,756pt" to="354.6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408" behindDoc="0" locked="0" layoutInCell="0" allowOverlap="1" wp14:anchorId="44AABBE4" wp14:editId="64F6E0EF">
                <wp:simplePos x="0" y="0"/>
                <wp:positionH relativeFrom="column">
                  <wp:posOffset>6972300</wp:posOffset>
                </wp:positionH>
                <wp:positionV relativeFrom="paragraph">
                  <wp:posOffset>6752590</wp:posOffset>
                </wp:positionV>
                <wp:extent cx="273685" cy="0"/>
                <wp:effectExtent l="0" t="0" r="0" b="0"/>
                <wp:wrapNone/>
                <wp:docPr id="77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36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6D02B8" id="Line 28" o:spid="_x0000_s1026" style="position:absolute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9pt,531.7pt" to="570.55pt,5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144" behindDoc="0" locked="0" layoutInCell="0" allowOverlap="1" wp14:anchorId="6E20191F" wp14:editId="6070B478">
                <wp:simplePos x="0" y="0"/>
                <wp:positionH relativeFrom="column">
                  <wp:posOffset>6278245</wp:posOffset>
                </wp:positionH>
                <wp:positionV relativeFrom="paragraph">
                  <wp:posOffset>53340</wp:posOffset>
                </wp:positionV>
                <wp:extent cx="785495" cy="207010"/>
                <wp:effectExtent l="0" t="0" r="0" b="0"/>
                <wp:wrapNone/>
                <wp:docPr id="7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5495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82BD9C" w14:textId="54B0BA0A" w:rsidR="00AC1D1B" w:rsidRDefault="00AC1D1B">
                            <w:r>
                              <w:t xml:space="preserve">Bl.: </w:t>
                            </w:r>
                            <w:r w:rsidR="00284BA3">
                              <w:t>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20191F" id="Rectangle 16" o:spid="_x0000_s1027" style="position:absolute;margin-left:494.35pt;margin-top:4.2pt;width:61.85pt;height:16.3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" o:allowincell="f" filled="f" stroked="f">
                <v:path arrowok="t"/>
                <v:textbox inset="1pt,1pt,1pt,1pt">
                  <w:txbxContent>
                    <w:p w14:paraId="1082BD9C" w14:textId="54B0BA0A" w:rsidR="00AC1D1B" w:rsidRDefault="00AC1D1B">
                      <w:r>
                        <w:t xml:space="preserve">Bl.: </w:t>
                      </w:r>
                      <w:r w:rsidR="00284BA3">
                        <w:t>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0" allowOverlap="1" wp14:anchorId="5EC84352" wp14:editId="77B53224">
                <wp:simplePos x="0" y="0"/>
                <wp:positionH relativeFrom="column">
                  <wp:posOffset>5142230</wp:posOffset>
                </wp:positionH>
                <wp:positionV relativeFrom="paragraph">
                  <wp:posOffset>76835</wp:posOffset>
                </wp:positionV>
                <wp:extent cx="1098550" cy="183515"/>
                <wp:effectExtent l="0" t="0" r="6350" b="6985"/>
                <wp:wrapNone/>
                <wp:docPr id="7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8550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CD9006" w14:textId="3488DAFD" w:rsidR="00AC1D1B" w:rsidRDefault="00AC1D1B">
                            <w:r>
                              <w:t xml:space="preserve">Datum: </w:t>
                            </w:r>
                            <w:r w:rsidR="00E52DD3">
                              <w:t>2020/11/30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C84352" id="Rectangle 14" o:spid="_x0000_s1028" style="position:absolute;margin-left:404.9pt;margin-top:6.05pt;width:86.5pt;height:14.4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" o:allowincell="f" filled="f" stroked="f">
                <v:path arrowok="t"/>
                <v:textbox inset="1pt,1pt,1pt,1pt">
                  <w:txbxContent>
                    <w:p w14:paraId="53CD9006" w14:textId="3488DAFD" w:rsidR="00AC1D1B" w:rsidRDefault="00AC1D1B">
                      <w:r>
                        <w:t xml:space="preserve">Datum: </w:t>
                      </w:r>
                      <w:r w:rsidR="00E52DD3">
                        <w:t>2020/11/30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0" allowOverlap="1" wp14:anchorId="74903197" wp14:editId="5ACB6D88">
                <wp:simplePos x="0" y="0"/>
                <wp:positionH relativeFrom="column">
                  <wp:posOffset>3910330</wp:posOffset>
                </wp:positionH>
                <wp:positionV relativeFrom="paragraph">
                  <wp:posOffset>52705</wp:posOffset>
                </wp:positionV>
                <wp:extent cx="684530" cy="207645"/>
                <wp:effectExtent l="0" t="0" r="0" b="0"/>
                <wp:wrapNone/>
                <wp:docPr id="7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4530" cy="20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4DA0F3" w14:textId="77777777" w:rsidR="00AC1D1B" w:rsidRDefault="00AC1D1B">
                            <w:r>
                              <w:t xml:space="preserve">Klasse: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903197" id="Rectangle 11" o:spid="_x0000_s1029" style="position:absolute;margin-left:307.9pt;margin-top:4.15pt;width:53.9pt;height:16.3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" o:allowincell="f" filled="f" stroked="f">
                <v:path arrowok="t"/>
                <v:textbox inset="1pt,1pt,1pt,1pt">
                  <w:txbxContent>
                    <w:p w14:paraId="7B4DA0F3" w14:textId="77777777" w:rsidR="00AC1D1B" w:rsidRDefault="00AC1D1B">
                      <w:r>
                        <w:t xml:space="preserve">Klasse: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0" allowOverlap="1" wp14:anchorId="4935E807" wp14:editId="3413246B">
                <wp:simplePos x="0" y="0"/>
                <wp:positionH relativeFrom="column">
                  <wp:posOffset>5965190</wp:posOffset>
                </wp:positionH>
                <wp:positionV relativeFrom="paragraph">
                  <wp:posOffset>534035</wp:posOffset>
                </wp:positionV>
                <wp:extent cx="635" cy="92075"/>
                <wp:effectExtent l="0" t="0" r="12065" b="9525"/>
                <wp:wrapNone/>
                <wp:docPr id="73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92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0D8C5F" id="Line 39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9.7pt,42.05pt" to="469.7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0" allowOverlap="1" wp14:anchorId="5D68E879" wp14:editId="1CAB4E5D">
                <wp:simplePos x="0" y="0"/>
                <wp:positionH relativeFrom="column">
                  <wp:posOffset>5965190</wp:posOffset>
                </wp:positionH>
                <wp:positionV relativeFrom="paragraph">
                  <wp:posOffset>10043795</wp:posOffset>
                </wp:positionV>
                <wp:extent cx="635" cy="92075"/>
                <wp:effectExtent l="0" t="0" r="12065" b="0"/>
                <wp:wrapNone/>
                <wp:docPr id="72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35" cy="92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F334E3" id="Line 36" o:spid="_x0000_s1026" style="position:absolute;flip:y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9.7pt,790.85pt" to="469.75pt,7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432" behindDoc="0" locked="0" layoutInCell="0" allowOverlap="1" wp14:anchorId="72EA088B" wp14:editId="1756B6A2">
                <wp:simplePos x="0" y="0"/>
                <wp:positionH relativeFrom="column">
                  <wp:posOffset>478790</wp:posOffset>
                </wp:positionH>
                <wp:positionV relativeFrom="paragraph">
                  <wp:posOffset>6751955</wp:posOffset>
                </wp:positionV>
                <wp:extent cx="92075" cy="635"/>
                <wp:effectExtent l="0" t="0" r="0" b="0"/>
                <wp:wrapNone/>
                <wp:docPr id="71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20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119D64" id="Line 29" o:spid="_x0000_s1026" style="position:absolute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7pt,531.65pt" to="44.95pt,5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0" allowOverlap="1" wp14:anchorId="74A91B52" wp14:editId="168A1B04">
                <wp:simplePos x="0" y="0"/>
                <wp:positionH relativeFrom="column">
                  <wp:posOffset>6696710</wp:posOffset>
                </wp:positionH>
                <wp:positionV relativeFrom="paragraph">
                  <wp:posOffset>534035</wp:posOffset>
                </wp:positionV>
                <wp:extent cx="635" cy="92075"/>
                <wp:effectExtent l="0" t="0" r="12065" b="9525"/>
                <wp:wrapNone/>
                <wp:docPr id="70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92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9DE33D" id="Line 40" o:spid="_x0000_s1026" style="position:absolute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7.3pt,42.05pt" to="527.3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0" allowOverlap="1" wp14:anchorId="4B3B369A" wp14:editId="39AA9D18">
                <wp:simplePos x="0" y="0"/>
                <wp:positionH relativeFrom="column">
                  <wp:posOffset>844550</wp:posOffset>
                </wp:positionH>
                <wp:positionV relativeFrom="paragraph">
                  <wp:posOffset>534035</wp:posOffset>
                </wp:positionV>
                <wp:extent cx="635" cy="92075"/>
                <wp:effectExtent l="0" t="0" r="12065" b="9525"/>
                <wp:wrapNone/>
                <wp:docPr id="69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92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DB2FA5" id="Line 38" o:spid="_x0000_s1026" style="position:absolute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5pt,42.05pt" to="66.5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0" allowOverlap="1" wp14:anchorId="615971D1" wp14:editId="3F703F6F">
                <wp:simplePos x="0" y="0"/>
                <wp:positionH relativeFrom="column">
                  <wp:posOffset>6696710</wp:posOffset>
                </wp:positionH>
                <wp:positionV relativeFrom="paragraph">
                  <wp:posOffset>534035</wp:posOffset>
                </wp:positionV>
                <wp:extent cx="635" cy="92075"/>
                <wp:effectExtent l="0" t="0" r="12065" b="9525"/>
                <wp:wrapNone/>
                <wp:docPr id="6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92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BA6864" id="Line 20" o:spid="_x0000_s1026" style="position:absolute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7.3pt,42.05pt" to="527.3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0" allowOverlap="1" wp14:anchorId="503E5D5D" wp14:editId="0390A30A">
                <wp:simplePos x="0" y="0"/>
                <wp:positionH relativeFrom="column">
                  <wp:posOffset>844550</wp:posOffset>
                </wp:positionH>
                <wp:positionV relativeFrom="paragraph">
                  <wp:posOffset>534035</wp:posOffset>
                </wp:positionV>
                <wp:extent cx="635" cy="92075"/>
                <wp:effectExtent l="0" t="0" r="12065" b="9525"/>
                <wp:wrapNone/>
                <wp:docPr id="67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92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C8CCA" id="Line 34" o:spid="_x0000_s1026" style="position:absolute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5pt,42.05pt" to="66.5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0" allowOverlap="1" wp14:anchorId="5ECB5979" wp14:editId="3A34628E">
                <wp:simplePos x="0" y="0"/>
                <wp:positionH relativeFrom="column">
                  <wp:posOffset>6696710</wp:posOffset>
                </wp:positionH>
                <wp:positionV relativeFrom="paragraph">
                  <wp:posOffset>10043795</wp:posOffset>
                </wp:positionV>
                <wp:extent cx="635" cy="92075"/>
                <wp:effectExtent l="0" t="0" r="12065" b="0"/>
                <wp:wrapNone/>
                <wp:docPr id="66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35" cy="92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630BFB" id="Line 37" o:spid="_x0000_s1026" style="position:absolute;flip:y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7.3pt,790.85pt" to="527.35pt,7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0" allowOverlap="1" wp14:anchorId="06B5B523" wp14:editId="03F2A123">
                <wp:simplePos x="0" y="0"/>
                <wp:positionH relativeFrom="column">
                  <wp:posOffset>844550</wp:posOffset>
                </wp:positionH>
                <wp:positionV relativeFrom="paragraph">
                  <wp:posOffset>10043795</wp:posOffset>
                </wp:positionV>
                <wp:extent cx="635" cy="92075"/>
                <wp:effectExtent l="0" t="0" r="12065" b="0"/>
                <wp:wrapNone/>
                <wp:docPr id="65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35" cy="92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D3F90E" id="Line 35" o:spid="_x0000_s1026" style="position:absolute;flip:y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5pt,790.85pt" to="66.55pt,7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528" behindDoc="0" locked="0" layoutInCell="0" allowOverlap="1" wp14:anchorId="0E1C6FA5" wp14:editId="73F3BBB2">
                <wp:simplePos x="0" y="0"/>
                <wp:positionH relativeFrom="column">
                  <wp:posOffset>6971030</wp:posOffset>
                </wp:positionH>
                <wp:positionV relativeFrom="paragraph">
                  <wp:posOffset>8580755</wp:posOffset>
                </wp:positionV>
                <wp:extent cx="92075" cy="635"/>
                <wp:effectExtent l="0" t="0" r="0" b="0"/>
                <wp:wrapNone/>
                <wp:docPr id="64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920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2E4E3" id="Line 33" o:spid="_x0000_s1026" style="position:absolute;flip:x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8.9pt,675.65pt" to="556.15pt,6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0" allowOverlap="1" wp14:anchorId="687482B0" wp14:editId="58C690D9">
                <wp:simplePos x="0" y="0"/>
                <wp:positionH relativeFrom="column">
                  <wp:posOffset>478790</wp:posOffset>
                </wp:positionH>
                <wp:positionV relativeFrom="paragraph">
                  <wp:posOffset>8580755</wp:posOffset>
                </wp:positionV>
                <wp:extent cx="92075" cy="635"/>
                <wp:effectExtent l="0" t="0" r="0" b="0"/>
                <wp:wrapNone/>
                <wp:docPr id="1087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20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A0741D" id="Line 25" o:spid="_x0000_s1026" style="position:absolute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7pt,675.65pt" to="44.95pt,6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0" allowOverlap="1" wp14:anchorId="54AFB8C9" wp14:editId="7450DCB2">
                <wp:simplePos x="0" y="0"/>
                <wp:positionH relativeFrom="column">
                  <wp:posOffset>6971030</wp:posOffset>
                </wp:positionH>
                <wp:positionV relativeFrom="paragraph">
                  <wp:posOffset>4923155</wp:posOffset>
                </wp:positionV>
                <wp:extent cx="92075" cy="635"/>
                <wp:effectExtent l="0" t="0" r="0" b="0"/>
                <wp:wrapNone/>
                <wp:docPr id="1086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20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44696" id="Line 32" o:spid="_x0000_s1026" style="position:absolute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8.9pt,387.65pt" to="556.15pt,3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0" allowOverlap="1" wp14:anchorId="5D2F8529" wp14:editId="03145056">
                <wp:simplePos x="0" y="0"/>
                <wp:positionH relativeFrom="column">
                  <wp:posOffset>478790</wp:posOffset>
                </wp:positionH>
                <wp:positionV relativeFrom="paragraph">
                  <wp:posOffset>4923155</wp:posOffset>
                </wp:positionV>
                <wp:extent cx="92075" cy="635"/>
                <wp:effectExtent l="0" t="0" r="0" b="0"/>
                <wp:wrapNone/>
                <wp:docPr id="1085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20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3DE9DF" id="Line 24" o:spid="_x0000_s1026" style="position:absolute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7pt,387.65pt" to="44.95pt,3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0" allowOverlap="1" wp14:anchorId="3D5AAFEF" wp14:editId="5B1C429C">
                <wp:simplePos x="0" y="0"/>
                <wp:positionH relativeFrom="column">
                  <wp:posOffset>478790</wp:posOffset>
                </wp:positionH>
                <wp:positionV relativeFrom="paragraph">
                  <wp:posOffset>3094355</wp:posOffset>
                </wp:positionV>
                <wp:extent cx="92075" cy="635"/>
                <wp:effectExtent l="0" t="0" r="0" b="0"/>
                <wp:wrapNone/>
                <wp:docPr id="1084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20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AE177D" id="Line 23" o:spid="_x0000_s1026" style="position:absolute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7pt,243.65pt" to="44.95pt,2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0" allowOverlap="1" wp14:anchorId="663442E5" wp14:editId="7DF73E6D">
                <wp:simplePos x="0" y="0"/>
                <wp:positionH relativeFrom="column">
                  <wp:posOffset>6971030</wp:posOffset>
                </wp:positionH>
                <wp:positionV relativeFrom="paragraph">
                  <wp:posOffset>3094355</wp:posOffset>
                </wp:positionV>
                <wp:extent cx="92075" cy="635"/>
                <wp:effectExtent l="0" t="0" r="0" b="0"/>
                <wp:wrapNone/>
                <wp:docPr id="1083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920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EA4F12" id="Line 30" o:spid="_x0000_s1026" style="position:absolute;flip:x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8.9pt,243.65pt" to="556.15pt,2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0" allowOverlap="1" wp14:anchorId="1122E9BD" wp14:editId="036DC12B">
                <wp:simplePos x="0" y="0"/>
                <wp:positionH relativeFrom="column">
                  <wp:posOffset>6971030</wp:posOffset>
                </wp:positionH>
                <wp:positionV relativeFrom="paragraph">
                  <wp:posOffset>1265555</wp:posOffset>
                </wp:positionV>
                <wp:extent cx="92075" cy="635"/>
                <wp:effectExtent l="0" t="0" r="0" b="0"/>
                <wp:wrapNone/>
                <wp:docPr id="1082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20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114F8D" id="Line 31" o:spid="_x0000_s1026" style="position:absolute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8.9pt,99.65pt" to="556.15pt,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0" allowOverlap="1" wp14:anchorId="2498495E" wp14:editId="01435E37">
                <wp:simplePos x="0" y="0"/>
                <wp:positionH relativeFrom="column">
                  <wp:posOffset>7062470</wp:posOffset>
                </wp:positionH>
                <wp:positionV relativeFrom="paragraph">
                  <wp:posOffset>6660515</wp:posOffset>
                </wp:positionV>
                <wp:extent cx="635" cy="635"/>
                <wp:effectExtent l="0" t="0" r="0" b="0"/>
                <wp:wrapNone/>
                <wp:docPr id="1081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8ECB6" id="Line 27" o:spid="_x0000_s1026" style="position:absolute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6.1pt,524.45pt" to="556.15pt,5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0" allowOverlap="1" wp14:anchorId="108206E6" wp14:editId="674F71C2">
                <wp:simplePos x="0" y="0"/>
                <wp:positionH relativeFrom="column">
                  <wp:posOffset>478790</wp:posOffset>
                </wp:positionH>
                <wp:positionV relativeFrom="paragraph">
                  <wp:posOffset>1286510</wp:posOffset>
                </wp:positionV>
                <wp:extent cx="92075" cy="635"/>
                <wp:effectExtent l="0" t="0" r="0" b="0"/>
                <wp:wrapNone/>
                <wp:docPr id="1080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20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ECD3B5" id="Line 22" o:spid="_x0000_s1026" style="position:absolute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7pt,101.3pt" to="44.95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0" allowOverlap="1" wp14:anchorId="6DCBFA66" wp14:editId="4552182F">
                <wp:simplePos x="0" y="0"/>
                <wp:positionH relativeFrom="column">
                  <wp:posOffset>6239510</wp:posOffset>
                </wp:positionH>
                <wp:positionV relativeFrom="paragraph">
                  <wp:posOffset>259715</wp:posOffset>
                </wp:positionV>
                <wp:extent cx="823595" cy="635"/>
                <wp:effectExtent l="0" t="0" r="0" b="0"/>
                <wp:wrapNone/>
                <wp:docPr id="107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2359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EDACEA" id="Line 19" o:spid="_x0000_s1026" style="position:absolute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3pt,20.45pt" to="556.1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0" allowOverlap="1" wp14:anchorId="7976AA19" wp14:editId="586877EB">
                <wp:simplePos x="0" y="0"/>
                <wp:positionH relativeFrom="column">
                  <wp:posOffset>7062470</wp:posOffset>
                </wp:positionH>
                <wp:positionV relativeFrom="paragraph">
                  <wp:posOffset>-14605</wp:posOffset>
                </wp:positionV>
                <wp:extent cx="635" cy="549275"/>
                <wp:effectExtent l="0" t="0" r="12065" b="0"/>
                <wp:wrapNone/>
                <wp:docPr id="1078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35" cy="549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A33751" id="Line 18" o:spid="_x0000_s1026" style="position:absolute;flip:y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6.1pt,-1.15pt" to="556.1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168" behindDoc="0" locked="0" layoutInCell="0" allowOverlap="1" wp14:anchorId="3ACD4F82" wp14:editId="716FFF99">
                <wp:simplePos x="0" y="0"/>
                <wp:positionH relativeFrom="column">
                  <wp:posOffset>6239510</wp:posOffset>
                </wp:positionH>
                <wp:positionV relativeFrom="paragraph">
                  <wp:posOffset>-14605</wp:posOffset>
                </wp:positionV>
                <wp:extent cx="823595" cy="635"/>
                <wp:effectExtent l="0" t="0" r="0" b="0"/>
                <wp:wrapNone/>
                <wp:docPr id="1077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2359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629519" id="Line 17" o:spid="_x0000_s1026" style="position:absolute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3pt,-1.15pt" to="556.1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120" behindDoc="0" locked="0" layoutInCell="0" allowOverlap="1" wp14:anchorId="70AD7475" wp14:editId="4959B1A7">
                <wp:simplePos x="0" y="0"/>
                <wp:positionH relativeFrom="column">
                  <wp:posOffset>5050790</wp:posOffset>
                </wp:positionH>
                <wp:positionV relativeFrom="paragraph">
                  <wp:posOffset>259715</wp:posOffset>
                </wp:positionV>
                <wp:extent cx="635" cy="274955"/>
                <wp:effectExtent l="0" t="0" r="12065" b="4445"/>
                <wp:wrapNone/>
                <wp:docPr id="1076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27495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9FBC4E" id="Line 15" o:spid="_x0000_s1026" style="position:absolute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7pt,20.45pt" to="397.7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" o:allowincell="f" strokeweight="1pt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0" allowOverlap="1" wp14:anchorId="110124F8" wp14:editId="73F3F4A4">
                <wp:simplePos x="0" y="0"/>
                <wp:positionH relativeFrom="column">
                  <wp:posOffset>3862070</wp:posOffset>
                </wp:positionH>
                <wp:positionV relativeFrom="paragraph">
                  <wp:posOffset>-14605</wp:posOffset>
                </wp:positionV>
                <wp:extent cx="1189355" cy="274955"/>
                <wp:effectExtent l="0" t="0" r="4445" b="4445"/>
                <wp:wrapNone/>
                <wp:docPr id="107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89355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D27A41" id="Rectangle 3" o:spid="_x0000_s1026" style="position:absolute;margin-left:304.1pt;margin-top:-1.15pt;width:93.65pt;height:21.6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" o:allowincell="f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0" allowOverlap="1" wp14:anchorId="70FD1A68" wp14:editId="38EAF819">
                <wp:simplePos x="0" y="0"/>
                <wp:positionH relativeFrom="column">
                  <wp:posOffset>5050790</wp:posOffset>
                </wp:positionH>
                <wp:positionV relativeFrom="paragraph">
                  <wp:posOffset>-14605</wp:posOffset>
                </wp:positionV>
                <wp:extent cx="1189355" cy="274955"/>
                <wp:effectExtent l="0" t="0" r="4445" b="4445"/>
                <wp:wrapNone/>
                <wp:docPr id="107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89355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DAD39E" id="Rectangle 2" o:spid="_x0000_s1026" style="position:absolute;margin-left:397.7pt;margin-top:-1.15pt;width:93.65pt;height:21.6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" o:allowincell="f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0" allowOverlap="1" wp14:anchorId="293CBBB6" wp14:editId="19FA0CC9">
                <wp:simplePos x="0" y="0"/>
                <wp:positionH relativeFrom="column">
                  <wp:posOffset>5142230</wp:posOffset>
                </wp:positionH>
                <wp:positionV relativeFrom="paragraph">
                  <wp:posOffset>351155</wp:posOffset>
                </wp:positionV>
                <wp:extent cx="1866265" cy="183515"/>
                <wp:effectExtent l="0" t="0" r="0" b="0"/>
                <wp:wrapNone/>
                <wp:docPr id="107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26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09752F" w14:textId="77777777" w:rsidR="00AC1D1B" w:rsidRDefault="00AC1D1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3CBBB6" id="Rectangle 4" o:spid="_x0000_s1030" style="position:absolute;margin-left:404.9pt;margin-top:27.65pt;width:146.95pt;height:14.4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" o:allowincell="f" filled="f" stroked="f" strokeweight="1pt">
                <v:path arrowok="t"/>
                <v:textbox inset="1pt,1pt,1pt,1pt">
                  <w:txbxContent>
                    <w:p w14:paraId="5209752F" w14:textId="77777777" w:rsidR="00AC1D1B" w:rsidRDefault="00AC1D1B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0" allowOverlap="1" wp14:anchorId="28C9426E" wp14:editId="4C062D68">
                <wp:simplePos x="0" y="0"/>
                <wp:positionH relativeFrom="column">
                  <wp:posOffset>4484370</wp:posOffset>
                </wp:positionH>
                <wp:positionV relativeFrom="paragraph">
                  <wp:posOffset>340360</wp:posOffset>
                </wp:positionV>
                <wp:extent cx="457835" cy="183515"/>
                <wp:effectExtent l="0" t="0" r="0" b="0"/>
                <wp:wrapNone/>
                <wp:docPr id="107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83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B9008B" w14:textId="2C365B28" w:rsidR="00AC1D1B" w:rsidRPr="00E52DD3" w:rsidRDefault="00E52DD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C9426E" id="Rectangle 13" o:spid="_x0000_s1031" style="position:absolute;margin-left:353.1pt;margin-top:26.8pt;width:36.05pt;height:14.4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" o:allowincell="f" filled="f" stroked="f">
                <v:path arrowok="t"/>
                <v:textbox inset="1pt,1pt,1pt,1pt">
                  <w:txbxContent>
                    <w:p w14:paraId="16B9008B" w14:textId="2C365B28" w:rsidR="00AC1D1B" w:rsidRPr="00E52DD3" w:rsidRDefault="00E52DD3"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6048" behindDoc="0" locked="0" layoutInCell="0" allowOverlap="1" wp14:anchorId="2408D882" wp14:editId="0266B205">
                <wp:simplePos x="0" y="0"/>
                <wp:positionH relativeFrom="column">
                  <wp:posOffset>4484370</wp:posOffset>
                </wp:positionH>
                <wp:positionV relativeFrom="paragraph">
                  <wp:posOffset>53340</wp:posOffset>
                </wp:positionV>
                <wp:extent cx="457835" cy="183515"/>
                <wp:effectExtent l="0" t="0" r="0" b="0"/>
                <wp:wrapNone/>
                <wp:docPr id="107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83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2F672E" w14:textId="0445AE7E" w:rsidR="00AC1D1B" w:rsidRPr="00E52DD3" w:rsidRDefault="00E52DD3">
                            <w:r>
                              <w:t>1AHIT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08D882" id="Rectangle 12" o:spid="_x0000_s1032" style="position:absolute;margin-left:353.1pt;margin-top:4.2pt;width:36.05pt;height:14.45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" o:allowincell="f" filled="f" stroked="f">
                <v:path arrowok="t"/>
                <v:textbox inset="1pt,1pt,1pt,1pt">
                  <w:txbxContent>
                    <w:p w14:paraId="5D2F672E" w14:textId="0445AE7E" w:rsidR="00AC1D1B" w:rsidRPr="00E52DD3" w:rsidRDefault="00E52DD3">
                      <w:r>
                        <w:t>1AHIT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000" behindDoc="0" locked="1" layoutInCell="0" allowOverlap="1" wp14:anchorId="38C82589" wp14:editId="7154C9B1">
                <wp:simplePos x="0" y="0"/>
                <wp:positionH relativeFrom="column">
                  <wp:posOffset>537845</wp:posOffset>
                </wp:positionH>
                <wp:positionV relativeFrom="paragraph">
                  <wp:posOffset>52705</wp:posOffset>
                </wp:positionV>
                <wp:extent cx="3234055" cy="390525"/>
                <wp:effectExtent l="0" t="0" r="0" b="0"/>
                <wp:wrapNone/>
                <wp:docPr id="107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405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09D4CA" w14:textId="03F338EF" w:rsidR="00AC1D1B" w:rsidRDefault="00AC1D1B">
                            <w:r>
                              <w:t xml:space="preserve">Name: </w:t>
                            </w:r>
                            <w:r w:rsidR="00222A7B">
                              <w:t>Leonard Bunea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C82589" id="Rectangle 10" o:spid="_x0000_s1033" style="position:absolute;margin-left:42.35pt;margin-top:4.15pt;width:254.65pt;height:30.75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" o:allowincell="f" filled="f" stroked="f">
                <v:path arrowok="t"/>
                <v:textbox inset="1pt,1pt,1pt,1pt">
                  <w:txbxContent>
                    <w:p w14:paraId="6209D4CA" w14:textId="03F338EF" w:rsidR="00AC1D1B" w:rsidRDefault="00AC1D1B">
                      <w:r>
                        <w:t xml:space="preserve">Name: </w:t>
                      </w:r>
                      <w:r w:rsidR="00222A7B">
                        <w:t>Leonard Bunea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0" allowOverlap="1" wp14:anchorId="5CCA82BC" wp14:editId="600654D1">
                <wp:simplePos x="0" y="0"/>
                <wp:positionH relativeFrom="column">
                  <wp:posOffset>1111885</wp:posOffset>
                </wp:positionH>
                <wp:positionV relativeFrom="paragraph">
                  <wp:posOffset>52705</wp:posOffset>
                </wp:positionV>
                <wp:extent cx="2659380" cy="481330"/>
                <wp:effectExtent l="0" t="0" r="0" b="0"/>
                <wp:wrapNone/>
                <wp:docPr id="106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59380" cy="481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F677F6" w14:textId="77777777" w:rsidR="00AC1D1B" w:rsidRDefault="00AC1D1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CA82BC" id="Rectangle 9" o:spid="_x0000_s1034" style="position:absolute;margin-left:87.55pt;margin-top:4.15pt;width:209.4pt;height:37.9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" o:allowincell="f" filled="f" stroked="f">
                <v:path arrowok="t"/>
                <v:textbox inset="1pt,1pt,1pt,1pt">
                  <w:txbxContent>
                    <w:p w14:paraId="49F677F6" w14:textId="77777777" w:rsidR="00AC1D1B" w:rsidRDefault="00AC1D1B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952" behindDoc="0" locked="1" layoutInCell="0" allowOverlap="1" wp14:anchorId="6DF0ACB1" wp14:editId="451DE92D">
                <wp:simplePos x="0" y="0"/>
                <wp:positionH relativeFrom="column">
                  <wp:posOffset>3910330</wp:posOffset>
                </wp:positionH>
                <wp:positionV relativeFrom="paragraph">
                  <wp:posOffset>340360</wp:posOffset>
                </wp:positionV>
                <wp:extent cx="549275" cy="183515"/>
                <wp:effectExtent l="0" t="0" r="0" b="0"/>
                <wp:wrapNone/>
                <wp:docPr id="106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927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E8DEB4" w14:textId="77777777" w:rsidR="00AC1D1B" w:rsidRDefault="00AC1D1B">
                            <w:r>
                              <w:t>Gruppe: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0ACB1" id="Rectangle 8" o:spid="_x0000_s1035" style="position:absolute;margin-left:307.9pt;margin-top:26.8pt;width:43.25pt;height:14.4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" o:allowincell="f" filled="f" stroked="f">
                <v:path arrowok="t"/>
                <v:textbox inset="1pt,1pt,1pt,1pt">
                  <w:txbxContent>
                    <w:p w14:paraId="2FE8DEB4" w14:textId="77777777" w:rsidR="00AC1D1B" w:rsidRDefault="00AC1D1B">
                      <w:r>
                        <w:t>Gruppe: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1" layoutInCell="0" allowOverlap="1" wp14:anchorId="27874C53" wp14:editId="0C87D1FD">
                <wp:simplePos x="0" y="0"/>
                <wp:positionH relativeFrom="column">
                  <wp:posOffset>3910330</wp:posOffset>
                </wp:positionH>
                <wp:positionV relativeFrom="paragraph">
                  <wp:posOffset>340360</wp:posOffset>
                </wp:positionV>
                <wp:extent cx="549275" cy="183515"/>
                <wp:effectExtent l="0" t="0" r="0" b="0"/>
                <wp:wrapNone/>
                <wp:docPr id="106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927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D8D4F1" w14:textId="77777777" w:rsidR="00AC1D1B" w:rsidRDefault="00AC1D1B">
                            <w:r>
                              <w:t>Gruppe: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74C53" id="Rectangle 7" o:spid="_x0000_s1036" style="position:absolute;margin-left:307.9pt;margin-top:26.8pt;width:43.25pt;height:14.4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" o:allowincell="f" filled="f" stroked="f">
                <v:path arrowok="t"/>
                <v:textbox inset="1pt,1pt,1pt,1pt">
                  <w:txbxContent>
                    <w:p w14:paraId="08D8D4F1" w14:textId="77777777" w:rsidR="00AC1D1B" w:rsidRDefault="00AC1D1B">
                      <w:r>
                        <w:t>Gruppe: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0" allowOverlap="1" wp14:anchorId="518F9579" wp14:editId="0C663680">
                <wp:simplePos x="0" y="0"/>
                <wp:positionH relativeFrom="column">
                  <wp:posOffset>478790</wp:posOffset>
                </wp:positionH>
                <wp:positionV relativeFrom="paragraph">
                  <wp:posOffset>-14605</wp:posOffset>
                </wp:positionV>
                <wp:extent cx="3383915" cy="549275"/>
                <wp:effectExtent l="0" t="0" r="0" b="0"/>
                <wp:wrapNone/>
                <wp:docPr id="10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83915" cy="549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5F87F0" id="Rectangle 6" o:spid="_x0000_s1026" style="position:absolute;margin-left:37.7pt;margin-top:-1.15pt;width:266.45pt;height:43.25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" o:allowincell="f" filled="f" strokeweight="1pt">
                <v:path arrowok="t"/>
              </v:rect>
            </w:pict>
          </mc:Fallback>
        </mc:AlternateContent>
      </w:r>
    </w:p>
    <w:p w14:paraId="0B201390" w14:textId="77777777" w:rsidR="0070582B" w:rsidRPr="0070582B" w:rsidRDefault="0070582B" w:rsidP="0070582B">
      <w:pPr>
        <w:rPr>
          <w:sz w:val="24"/>
        </w:rPr>
      </w:pPr>
    </w:p>
    <w:p w14:paraId="689B3CF3" w14:textId="77777777" w:rsidR="00C118FC" w:rsidRDefault="00C118FC" w:rsidP="00C118FC">
      <w:pPr>
        <w:ind w:firstLine="708"/>
        <w:rPr>
          <w:rFonts w:ascii="Comic Sans MS" w:hAnsi="Comic Sans MS" w:cs="Arial"/>
          <w:b/>
          <w:bCs/>
          <w:i/>
          <w:iCs/>
          <w:color w:val="0000FF"/>
          <w:sz w:val="36"/>
          <w:szCs w:val="36"/>
          <w:u w:val="single"/>
          <w:lang w:eastAsia="de-AT"/>
        </w:rPr>
      </w:pPr>
    </w:p>
    <w:p w14:paraId="267E149D" w14:textId="77777777" w:rsidR="0070582B" w:rsidRDefault="00C118FC" w:rsidP="00C118FC">
      <w:pPr>
        <w:ind w:left="2832" w:firstLine="708"/>
        <w:rPr>
          <w:rFonts w:ascii="Comic Sans MS" w:hAnsi="Comic Sans MS" w:cs="Arial"/>
          <w:b/>
          <w:bCs/>
          <w:i/>
          <w:iCs/>
          <w:color w:val="0000FF"/>
          <w:sz w:val="36"/>
          <w:szCs w:val="36"/>
          <w:u w:val="single"/>
          <w:lang w:eastAsia="de-AT"/>
        </w:rPr>
      </w:pPr>
      <w:r w:rsidRPr="00C118FC">
        <w:rPr>
          <w:rFonts w:ascii="Comic Sans MS" w:hAnsi="Comic Sans MS" w:cs="Arial"/>
          <w:b/>
          <w:bCs/>
          <w:i/>
          <w:iCs/>
          <w:color w:val="0000FF"/>
          <w:sz w:val="36"/>
          <w:szCs w:val="36"/>
          <w:u w:val="single"/>
          <w:lang w:eastAsia="de-AT"/>
        </w:rPr>
        <w:t xml:space="preserve"> Elektro-Schutzmaßnahmen</w:t>
      </w:r>
    </w:p>
    <w:p w14:paraId="4DE998CF" w14:textId="77777777" w:rsidR="00F071F0" w:rsidRPr="00F071F0" w:rsidRDefault="00F071F0" w:rsidP="00F071F0">
      <w:pPr>
        <w:rPr>
          <w:sz w:val="24"/>
        </w:rPr>
      </w:pPr>
      <w:r>
        <w:rPr>
          <w:rFonts w:ascii="Comic Sans MS" w:hAnsi="Comic Sans MS" w:cs="Arial"/>
          <w:bCs/>
          <w:iCs/>
          <w:color w:val="0000FF"/>
          <w:sz w:val="36"/>
          <w:szCs w:val="36"/>
          <w:lang w:eastAsia="de-AT"/>
        </w:rPr>
        <w:tab/>
      </w:r>
      <w:r>
        <w:rPr>
          <w:rFonts w:ascii="Comic Sans MS" w:hAnsi="Comic Sans MS" w:cs="Arial"/>
          <w:bCs/>
          <w:iCs/>
          <w:color w:val="0000FF"/>
          <w:sz w:val="36"/>
          <w:szCs w:val="36"/>
          <w:lang w:eastAsia="de-AT"/>
        </w:rPr>
        <w:tab/>
      </w:r>
      <w:r>
        <w:rPr>
          <w:rFonts w:ascii="Comic Sans MS" w:hAnsi="Comic Sans MS" w:cs="Arial"/>
          <w:bCs/>
          <w:iCs/>
          <w:color w:val="0000FF"/>
          <w:sz w:val="36"/>
          <w:szCs w:val="36"/>
          <w:lang w:eastAsia="de-AT"/>
        </w:rPr>
        <w:tab/>
      </w:r>
      <w:r>
        <w:rPr>
          <w:rFonts w:ascii="Comic Sans MS" w:hAnsi="Comic Sans MS" w:cs="Arial"/>
          <w:bCs/>
          <w:iCs/>
          <w:color w:val="0000FF"/>
          <w:sz w:val="36"/>
          <w:szCs w:val="36"/>
          <w:lang w:eastAsia="de-AT"/>
        </w:rPr>
        <w:tab/>
      </w:r>
    </w:p>
    <w:tbl>
      <w:tblPr>
        <w:tblW w:w="0" w:type="auto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6"/>
        <w:gridCol w:w="4366"/>
      </w:tblGrid>
      <w:tr w:rsidR="00F071F0" w:rsidRPr="00DD78D9" w14:paraId="362E0355" w14:textId="77777777" w:rsidTr="00DD78D9">
        <w:tc>
          <w:tcPr>
            <w:tcW w:w="4366" w:type="dxa"/>
            <w:shd w:val="clear" w:color="auto" w:fill="FFFF00"/>
          </w:tcPr>
          <w:p w14:paraId="15982BDF" w14:textId="77777777" w:rsidR="00F071F0" w:rsidRPr="00DD78D9" w:rsidRDefault="00F071F0" w:rsidP="00F071F0">
            <w:pPr>
              <w:rPr>
                <w:sz w:val="24"/>
              </w:rPr>
            </w:pPr>
            <w:r w:rsidRPr="00DD78D9">
              <w:rPr>
                <w:sz w:val="24"/>
              </w:rPr>
              <w:t>Unfallgefahr</w:t>
            </w:r>
          </w:p>
        </w:tc>
        <w:tc>
          <w:tcPr>
            <w:tcW w:w="4366" w:type="dxa"/>
            <w:shd w:val="clear" w:color="auto" w:fill="FFFF00"/>
          </w:tcPr>
          <w:p w14:paraId="09D7C85B" w14:textId="77777777" w:rsidR="00F071F0" w:rsidRPr="00DD78D9" w:rsidRDefault="00F071F0" w:rsidP="00F071F0">
            <w:pPr>
              <w:rPr>
                <w:sz w:val="24"/>
              </w:rPr>
            </w:pPr>
            <w:r w:rsidRPr="00DD78D9">
              <w:rPr>
                <w:sz w:val="24"/>
              </w:rPr>
              <w:t>Schutzmaßnahme</w:t>
            </w:r>
          </w:p>
        </w:tc>
      </w:tr>
      <w:tr w:rsidR="00F071F0" w:rsidRPr="00DD78D9" w14:paraId="5DED4940" w14:textId="77777777" w:rsidTr="00DD78D9">
        <w:trPr>
          <w:trHeight w:val="1701"/>
        </w:trPr>
        <w:tc>
          <w:tcPr>
            <w:tcW w:w="4366" w:type="dxa"/>
          </w:tcPr>
          <w:p w14:paraId="38A598A7" w14:textId="77777777" w:rsidR="00F071F0" w:rsidRPr="007131E3" w:rsidRDefault="007131E3" w:rsidP="007131E3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</w:rPr>
            </w:pPr>
            <w:r w:rsidRPr="007131E3">
              <w:rPr>
                <w:b/>
                <w:bCs/>
                <w:sz w:val="24"/>
              </w:rPr>
              <w:t>Das direkte Berühren von aktiven Leitern</w:t>
            </w:r>
          </w:p>
          <w:p w14:paraId="3A39A695" w14:textId="77777777" w:rsidR="007131E3" w:rsidRDefault="007131E3" w:rsidP="007131E3">
            <w:pPr>
              <w:pStyle w:val="ListParagraph"/>
              <w:rPr>
                <w:sz w:val="24"/>
              </w:rPr>
            </w:pPr>
          </w:p>
          <w:p w14:paraId="1E42972B" w14:textId="0F9DF54E" w:rsidR="007131E3" w:rsidRPr="007131E3" w:rsidRDefault="007131E3" w:rsidP="007131E3">
            <w:pPr>
              <w:pStyle w:val="ListParagraph"/>
              <w:rPr>
                <w:sz w:val="24"/>
              </w:rPr>
            </w:pPr>
            <w:r>
              <w:rPr>
                <w:sz w:val="24"/>
              </w:rPr>
              <w:t>Also von leitenden Teilen, die Betriebsspannung führen</w:t>
            </w:r>
          </w:p>
        </w:tc>
        <w:tc>
          <w:tcPr>
            <w:tcW w:w="4366" w:type="dxa"/>
          </w:tcPr>
          <w:p w14:paraId="33913777" w14:textId="77777777" w:rsidR="00F071F0" w:rsidRPr="007131E3" w:rsidRDefault="007131E3" w:rsidP="00F071F0">
            <w:pPr>
              <w:rPr>
                <w:b/>
                <w:bCs/>
                <w:sz w:val="24"/>
              </w:rPr>
            </w:pPr>
            <w:r w:rsidRPr="007131E3">
              <w:rPr>
                <w:b/>
                <w:bCs/>
                <w:sz w:val="24"/>
              </w:rPr>
              <w:t>Basisschutz</w:t>
            </w:r>
          </w:p>
          <w:p w14:paraId="3A75D843" w14:textId="77777777" w:rsidR="007131E3" w:rsidRDefault="007131E3" w:rsidP="00F071F0">
            <w:pPr>
              <w:rPr>
                <w:sz w:val="24"/>
              </w:rPr>
            </w:pPr>
          </w:p>
          <w:p w14:paraId="7BAE0470" w14:textId="43911AC2" w:rsidR="007131E3" w:rsidRPr="00DD78D9" w:rsidRDefault="007131E3" w:rsidP="00F071F0">
            <w:pPr>
              <w:rPr>
                <w:sz w:val="24"/>
              </w:rPr>
            </w:pPr>
            <w:r>
              <w:rPr>
                <w:sz w:val="24"/>
              </w:rPr>
              <w:t>Schutz gegen direktes Berühren</w:t>
            </w:r>
          </w:p>
        </w:tc>
      </w:tr>
      <w:tr w:rsidR="00F071F0" w:rsidRPr="00DD78D9" w14:paraId="037D3DAA" w14:textId="77777777" w:rsidTr="00DD78D9">
        <w:trPr>
          <w:trHeight w:val="1701"/>
        </w:trPr>
        <w:tc>
          <w:tcPr>
            <w:tcW w:w="4366" w:type="dxa"/>
          </w:tcPr>
          <w:p w14:paraId="5559F06B" w14:textId="77777777" w:rsidR="00F071F0" w:rsidRPr="007131E3" w:rsidRDefault="007131E3" w:rsidP="007131E3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</w:rPr>
            </w:pPr>
            <w:r w:rsidRPr="007131E3">
              <w:rPr>
                <w:b/>
                <w:bCs/>
                <w:sz w:val="24"/>
              </w:rPr>
              <w:t>Das Auftreten von Berührungsspannungen</w:t>
            </w:r>
          </w:p>
          <w:p w14:paraId="3966F1A0" w14:textId="77777777" w:rsidR="007131E3" w:rsidRDefault="007131E3" w:rsidP="007131E3">
            <w:pPr>
              <w:pStyle w:val="ListParagraph"/>
              <w:rPr>
                <w:sz w:val="24"/>
              </w:rPr>
            </w:pPr>
          </w:p>
          <w:p w14:paraId="73201329" w14:textId="4E928F8B" w:rsidR="007131E3" w:rsidRPr="007131E3" w:rsidRDefault="007131E3" w:rsidP="007131E3">
            <w:pPr>
              <w:pStyle w:val="ListParagraph"/>
              <w:rPr>
                <w:sz w:val="24"/>
              </w:rPr>
            </w:pPr>
            <w:r>
              <w:rPr>
                <w:sz w:val="24"/>
              </w:rPr>
              <w:t>An inaktiven Teilen elektrischer Betriebsmittel durch Isolationsfehler</w:t>
            </w:r>
          </w:p>
        </w:tc>
        <w:tc>
          <w:tcPr>
            <w:tcW w:w="4366" w:type="dxa"/>
          </w:tcPr>
          <w:p w14:paraId="1249B0F4" w14:textId="77777777" w:rsidR="00F071F0" w:rsidRPr="007131E3" w:rsidRDefault="007131E3" w:rsidP="00F071F0">
            <w:pPr>
              <w:rPr>
                <w:b/>
                <w:bCs/>
                <w:sz w:val="24"/>
              </w:rPr>
            </w:pPr>
            <w:r w:rsidRPr="007131E3">
              <w:rPr>
                <w:b/>
                <w:bCs/>
                <w:sz w:val="24"/>
              </w:rPr>
              <w:t>Fehlerschutz</w:t>
            </w:r>
          </w:p>
          <w:p w14:paraId="60754213" w14:textId="77777777" w:rsidR="007131E3" w:rsidRDefault="007131E3" w:rsidP="00F071F0">
            <w:pPr>
              <w:rPr>
                <w:sz w:val="24"/>
              </w:rPr>
            </w:pPr>
          </w:p>
          <w:p w14:paraId="308BEFDA" w14:textId="704467C4" w:rsidR="007131E3" w:rsidRPr="00DD78D9" w:rsidRDefault="007131E3" w:rsidP="00F071F0">
            <w:pPr>
              <w:rPr>
                <w:sz w:val="24"/>
              </w:rPr>
            </w:pPr>
            <w:r>
              <w:rPr>
                <w:sz w:val="24"/>
              </w:rPr>
              <w:t>Schutz bei indirektem Berühren</w:t>
            </w:r>
          </w:p>
        </w:tc>
      </w:tr>
    </w:tbl>
    <w:p w14:paraId="76B35076" w14:textId="5C851640" w:rsidR="00F071F0" w:rsidRPr="00F071F0" w:rsidRDefault="006F74CA" w:rsidP="00F071F0">
      <w:pPr>
        <w:rPr>
          <w:sz w:val="24"/>
        </w:rPr>
      </w:pPr>
      <w:r>
        <w:rPr>
          <w:rFonts w:ascii="Arial" w:hAnsi="Arial" w:cs="Arial"/>
          <w:noProof/>
          <w:lang w:eastAsia="de-AT"/>
        </w:rPr>
        <w:drawing>
          <wp:anchor distT="0" distB="0" distL="114300" distR="114300" simplePos="0" relativeHeight="251574784" behindDoc="1" locked="0" layoutInCell="1" allowOverlap="1" wp14:anchorId="4845836C" wp14:editId="27C41CC6">
            <wp:simplePos x="0" y="0"/>
            <wp:positionH relativeFrom="column">
              <wp:posOffset>913765</wp:posOffset>
            </wp:positionH>
            <wp:positionV relativeFrom="paragraph">
              <wp:posOffset>6985</wp:posOffset>
            </wp:positionV>
            <wp:extent cx="4476115" cy="2510790"/>
            <wp:effectExtent l="0" t="0" r="0" b="0"/>
            <wp:wrapTight wrapText="bothSides">
              <wp:wrapPolygon edited="0">
                <wp:start x="0" y="0"/>
                <wp:lineTo x="0" y="21524"/>
                <wp:lineTo x="21511" y="21524"/>
                <wp:lineTo x="21511" y="0"/>
                <wp:lineTo x="0" y="0"/>
              </wp:wrapPolygon>
            </wp:wrapTight>
            <wp:docPr id="9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51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2B76D" w14:textId="406A9CF1" w:rsidR="00077D56" w:rsidRDefault="00077D56" w:rsidP="0070582B">
      <w:pPr>
        <w:jc w:val="center"/>
        <w:rPr>
          <w:color w:val="FF0000"/>
          <w:sz w:val="40"/>
          <w:szCs w:val="40"/>
        </w:rPr>
      </w:pPr>
    </w:p>
    <w:p w14:paraId="46E3B47A" w14:textId="3CAC1264" w:rsidR="00A84FC0" w:rsidRDefault="00BD6833" w:rsidP="0070582B">
      <w:pPr>
        <w:jc w:val="center"/>
        <w:rPr>
          <w:color w:val="FF0000"/>
          <w:sz w:val="40"/>
          <w:szCs w:val="40"/>
        </w:rPr>
      </w:pPr>
      <w:r w:rsidRPr="00BD6833">
        <w:rPr>
          <w:noProof/>
          <w:color w:val="FF0000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7404C7AD" wp14:editId="2F1631C7">
                <wp:simplePos x="0" y="0"/>
                <wp:positionH relativeFrom="column">
                  <wp:posOffset>1290955</wp:posOffset>
                </wp:positionH>
                <wp:positionV relativeFrom="paragraph">
                  <wp:posOffset>134620</wp:posOffset>
                </wp:positionV>
                <wp:extent cx="599440" cy="3143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44866" w14:textId="79B4EB2F" w:rsidR="00BD6833" w:rsidRPr="00BD6833" w:rsidRDefault="00BD6833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BD6833">
                              <w:rPr>
                                <w:sz w:val="12"/>
                                <w:szCs w:val="12"/>
                              </w:rPr>
                              <w:t>Direkte Berührung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4C7AD" id="Text Box 2" o:spid="_x0000_s1037" type="#_x0000_t202" style="position:absolute;left:0;text-align:left;margin-left:101.65pt;margin-top:10.6pt;width:47.2pt;height:24.75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" filled="f" stroked="f">
                <v:textbox>
                  <w:txbxContent>
                    <w:p w14:paraId="10F44866" w14:textId="79B4EB2F" w:rsidR="00BD6833" w:rsidRPr="00BD6833" w:rsidRDefault="00BD6833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 w:rsidRPr="00BD6833">
                        <w:rPr>
                          <w:sz w:val="12"/>
                          <w:szCs w:val="12"/>
                        </w:rPr>
                        <w:t>Direkte Berührung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74CA">
        <w:rPr>
          <w:noProof/>
        </w:rPr>
        <w:drawing>
          <wp:anchor distT="0" distB="0" distL="114300" distR="114300" simplePos="0" relativeHeight="251616768" behindDoc="1" locked="0" layoutInCell="1" allowOverlap="1" wp14:anchorId="120EA123" wp14:editId="564874CF">
            <wp:simplePos x="0" y="0"/>
            <wp:positionH relativeFrom="column">
              <wp:posOffset>1284605</wp:posOffset>
            </wp:positionH>
            <wp:positionV relativeFrom="paragraph">
              <wp:posOffset>125730</wp:posOffset>
            </wp:positionV>
            <wp:extent cx="1209675" cy="750570"/>
            <wp:effectExtent l="0" t="0" r="0" b="0"/>
            <wp:wrapTight wrapText="bothSides">
              <wp:wrapPolygon edited="0">
                <wp:start x="0" y="0"/>
                <wp:lineTo x="0" y="7675"/>
                <wp:lineTo x="10658" y="11695"/>
                <wp:lineTo x="10431" y="12792"/>
                <wp:lineTo x="10205" y="21198"/>
                <wp:lineTo x="21317" y="21198"/>
                <wp:lineTo x="21317" y="12426"/>
                <wp:lineTo x="10658" y="11695"/>
                <wp:lineTo x="11112" y="0"/>
                <wp:lineTo x="0" y="0"/>
              </wp:wrapPolygon>
            </wp:wrapTight>
            <wp:docPr id="100" name="Objek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1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68" b="-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F8B08" w14:textId="551391EE" w:rsidR="00A84FC0" w:rsidRDefault="00BD6833" w:rsidP="0070582B">
      <w:pPr>
        <w:jc w:val="center"/>
        <w:rPr>
          <w:color w:val="FF0000"/>
          <w:sz w:val="40"/>
          <w:szCs w:val="40"/>
        </w:rPr>
      </w:pPr>
      <w:r w:rsidRPr="00BD6833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74F94719" wp14:editId="4CFF9E89">
                <wp:simplePos x="0" y="0"/>
                <wp:positionH relativeFrom="column">
                  <wp:posOffset>1901825</wp:posOffset>
                </wp:positionH>
                <wp:positionV relativeFrom="paragraph">
                  <wp:posOffset>259715</wp:posOffset>
                </wp:positionV>
                <wp:extent cx="574040" cy="325755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EEE9A" w14:textId="06D39C5B" w:rsidR="00BD6833" w:rsidRPr="00BD6833" w:rsidRDefault="00BD683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D6833">
                              <w:rPr>
                                <w:sz w:val="14"/>
                                <w:szCs w:val="14"/>
                              </w:rPr>
                              <w:t>Indirekte Berührung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94719" id="_x0000_s1038" type="#_x0000_t202" style="position:absolute;left:0;text-align:left;margin-left:149.75pt;margin-top:20.45pt;width:45.2pt;height:25.6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" filled="f" stroked="f">
                <v:textbox>
                  <w:txbxContent>
                    <w:p w14:paraId="57DEEE9A" w14:textId="06D39C5B" w:rsidR="00BD6833" w:rsidRPr="00BD6833" w:rsidRDefault="00BD6833">
                      <w:pPr>
                        <w:rPr>
                          <w:sz w:val="14"/>
                          <w:szCs w:val="14"/>
                        </w:rPr>
                      </w:pPr>
                      <w:r w:rsidRPr="00BD6833">
                        <w:rPr>
                          <w:sz w:val="14"/>
                          <w:szCs w:val="14"/>
                        </w:rPr>
                        <w:t>Indirekte Berührung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D57C2A" w14:textId="77777777" w:rsidR="0070582B" w:rsidRDefault="0070582B" w:rsidP="0070582B">
      <w:pPr>
        <w:jc w:val="center"/>
        <w:rPr>
          <w:color w:val="FF0000"/>
          <w:sz w:val="24"/>
          <w:szCs w:val="24"/>
        </w:rPr>
      </w:pPr>
    </w:p>
    <w:p w14:paraId="0A090AF6" w14:textId="77777777" w:rsidR="0070582B" w:rsidRPr="0070582B" w:rsidRDefault="0070582B" w:rsidP="0070582B">
      <w:pPr>
        <w:rPr>
          <w:sz w:val="24"/>
          <w:szCs w:val="24"/>
        </w:rPr>
      </w:pPr>
    </w:p>
    <w:p w14:paraId="17F63F95" w14:textId="77777777" w:rsidR="0070582B" w:rsidRDefault="0070582B" w:rsidP="0070582B">
      <w:pPr>
        <w:rPr>
          <w:sz w:val="24"/>
          <w:szCs w:val="24"/>
        </w:rPr>
      </w:pPr>
    </w:p>
    <w:p w14:paraId="5CF20427" w14:textId="77777777" w:rsidR="0070582B" w:rsidRDefault="0070582B" w:rsidP="0070582B">
      <w:pPr>
        <w:tabs>
          <w:tab w:val="left" w:pos="14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B9641E1" w14:textId="77777777" w:rsidR="0070582B" w:rsidRDefault="0070582B" w:rsidP="0070582B">
      <w:pPr>
        <w:tabs>
          <w:tab w:val="left" w:pos="1470"/>
        </w:tabs>
        <w:rPr>
          <w:sz w:val="24"/>
          <w:szCs w:val="24"/>
        </w:rPr>
      </w:pPr>
    </w:p>
    <w:p w14:paraId="5E6A3C4A" w14:textId="77777777" w:rsidR="0070582B" w:rsidRDefault="0070582B" w:rsidP="0070582B">
      <w:pPr>
        <w:tabs>
          <w:tab w:val="left" w:pos="1470"/>
        </w:tabs>
        <w:rPr>
          <w:sz w:val="24"/>
          <w:szCs w:val="24"/>
        </w:rPr>
      </w:pPr>
    </w:p>
    <w:p w14:paraId="2C97BDC6" w14:textId="297D563D" w:rsidR="00513837" w:rsidRDefault="006F74CA" w:rsidP="0070582B">
      <w:pPr>
        <w:tabs>
          <w:tab w:val="left" w:pos="1470"/>
        </w:tabs>
        <w:rPr>
          <w:sz w:val="24"/>
          <w:szCs w:val="24"/>
        </w:rPr>
      </w:pPr>
      <w:r>
        <w:rPr>
          <w:noProof/>
          <w:lang w:eastAsia="de-AT"/>
        </w:rPr>
        <w:drawing>
          <wp:anchor distT="0" distB="0" distL="114300" distR="114300" simplePos="0" relativeHeight="251619840" behindDoc="1" locked="0" layoutInCell="1" allowOverlap="1" wp14:anchorId="34B612C6" wp14:editId="047D4AB9">
            <wp:simplePos x="0" y="0"/>
            <wp:positionH relativeFrom="column">
              <wp:posOffset>2161540</wp:posOffset>
            </wp:positionH>
            <wp:positionV relativeFrom="paragraph">
              <wp:posOffset>2599055</wp:posOffset>
            </wp:positionV>
            <wp:extent cx="2221230" cy="379730"/>
            <wp:effectExtent l="0" t="0" r="7620" b="1270"/>
            <wp:wrapNone/>
            <wp:docPr id="103" name="Bild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7792" behindDoc="1" locked="0" layoutInCell="1" allowOverlap="1" wp14:anchorId="05342EC5" wp14:editId="7EA4AFC9">
            <wp:simplePos x="0" y="0"/>
            <wp:positionH relativeFrom="column">
              <wp:posOffset>2161540</wp:posOffset>
            </wp:positionH>
            <wp:positionV relativeFrom="paragraph">
              <wp:posOffset>916305</wp:posOffset>
            </wp:positionV>
            <wp:extent cx="2299970" cy="379730"/>
            <wp:effectExtent l="0" t="0" r="5080" b="1270"/>
            <wp:wrapNone/>
            <wp:docPr id="101" name="Bild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18816" behindDoc="1" locked="0" layoutInCell="1" allowOverlap="1" wp14:anchorId="2A567B5A" wp14:editId="7E101A27">
            <wp:simplePos x="0" y="0"/>
            <wp:positionH relativeFrom="column">
              <wp:posOffset>2161540</wp:posOffset>
            </wp:positionH>
            <wp:positionV relativeFrom="paragraph">
              <wp:posOffset>1662430</wp:posOffset>
            </wp:positionV>
            <wp:extent cx="2221230" cy="379730"/>
            <wp:effectExtent l="0" t="0" r="7620" b="1270"/>
            <wp:wrapNone/>
            <wp:docPr id="102" name="Bild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20864" behindDoc="1" locked="0" layoutInCell="1" allowOverlap="1" wp14:anchorId="374914A9" wp14:editId="09AA5D15">
            <wp:simplePos x="0" y="0"/>
            <wp:positionH relativeFrom="column">
              <wp:posOffset>4717415</wp:posOffset>
            </wp:positionH>
            <wp:positionV relativeFrom="paragraph">
              <wp:posOffset>1306830</wp:posOffset>
            </wp:positionV>
            <wp:extent cx="2254885" cy="1207770"/>
            <wp:effectExtent l="0" t="0" r="0" b="0"/>
            <wp:wrapTight wrapText="bothSides">
              <wp:wrapPolygon edited="0">
                <wp:start x="608" y="0"/>
                <wp:lineTo x="243" y="1590"/>
                <wp:lineTo x="0" y="2726"/>
                <wp:lineTo x="0" y="18852"/>
                <wp:lineTo x="487" y="21123"/>
                <wp:lineTo x="608" y="21350"/>
                <wp:lineTo x="21046" y="21350"/>
                <wp:lineTo x="21533" y="19306"/>
                <wp:lineTo x="21533" y="1817"/>
                <wp:lineTo x="20925" y="0"/>
                <wp:lineTo x="608" y="0"/>
              </wp:wrapPolygon>
            </wp:wrapTight>
            <wp:docPr id="105" name="Objekt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3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24" r="-204" b="-2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22912" behindDoc="1" locked="0" layoutInCell="1" allowOverlap="1" wp14:anchorId="67C19F41" wp14:editId="0A077C66">
            <wp:simplePos x="0" y="0"/>
            <wp:positionH relativeFrom="column">
              <wp:posOffset>4699635</wp:posOffset>
            </wp:positionH>
            <wp:positionV relativeFrom="paragraph">
              <wp:posOffset>2443480</wp:posOffset>
            </wp:positionV>
            <wp:extent cx="2271395" cy="648335"/>
            <wp:effectExtent l="0" t="0" r="0" b="0"/>
            <wp:wrapTight wrapText="bothSides">
              <wp:wrapPolygon edited="0">
                <wp:start x="604" y="0"/>
                <wp:lineTo x="0" y="2539"/>
                <wp:lineTo x="0" y="20310"/>
                <wp:lineTo x="362" y="21156"/>
                <wp:lineTo x="21135" y="21156"/>
                <wp:lineTo x="21377" y="20310"/>
                <wp:lineTo x="21497" y="19040"/>
                <wp:lineTo x="21497" y="2116"/>
                <wp:lineTo x="20893" y="0"/>
                <wp:lineTo x="604" y="0"/>
              </wp:wrapPolygon>
            </wp:wrapTight>
            <wp:docPr id="106" name="Objekt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3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24" r="-204" b="-2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81511" w14:textId="79A912EB" w:rsidR="00513837" w:rsidRPr="00513837" w:rsidRDefault="00513837" w:rsidP="00513837">
      <w:pPr>
        <w:rPr>
          <w:sz w:val="24"/>
          <w:szCs w:val="24"/>
        </w:rPr>
      </w:pPr>
    </w:p>
    <w:p w14:paraId="522D1999" w14:textId="14B970BC" w:rsidR="00513837" w:rsidRPr="00513837" w:rsidRDefault="00513837" w:rsidP="00513837">
      <w:pPr>
        <w:rPr>
          <w:sz w:val="10"/>
          <w:szCs w:val="10"/>
        </w:rPr>
      </w:pPr>
    </w:p>
    <w:p w14:paraId="273BD60E" w14:textId="68D34D30" w:rsidR="00630727" w:rsidRDefault="006F74CA" w:rsidP="00513837">
      <w:pPr>
        <w:tabs>
          <w:tab w:val="left" w:pos="5067"/>
        </w:tabs>
        <w:ind w:firstLine="4248"/>
        <w:rPr>
          <w:rFonts w:ascii="Comic Sans MS" w:hAnsi="Comic Sans MS"/>
          <w:color w:val="0070C0"/>
          <w:sz w:val="32"/>
          <w:szCs w:val="32"/>
          <w:u w:val="single"/>
        </w:rPr>
      </w:pPr>
      <w:r w:rsidRPr="00513837">
        <w:rPr>
          <w:noProof/>
          <w:color w:val="0070C0"/>
          <w:u w:val="single"/>
        </w:rPr>
        <w:drawing>
          <wp:anchor distT="0" distB="0" distL="114300" distR="114300" simplePos="0" relativeHeight="251621888" behindDoc="1" locked="0" layoutInCell="1" allowOverlap="1" wp14:anchorId="5C3C0B3A" wp14:editId="47119D15">
            <wp:simplePos x="0" y="0"/>
            <wp:positionH relativeFrom="column">
              <wp:posOffset>4717415</wp:posOffset>
            </wp:positionH>
            <wp:positionV relativeFrom="paragraph">
              <wp:posOffset>417195</wp:posOffset>
            </wp:positionV>
            <wp:extent cx="2204720" cy="506095"/>
            <wp:effectExtent l="0" t="0" r="0" b="0"/>
            <wp:wrapTight wrapText="bothSides">
              <wp:wrapPolygon edited="0">
                <wp:start x="622" y="0"/>
                <wp:lineTo x="0" y="2710"/>
                <wp:lineTo x="0" y="18971"/>
                <wp:lineTo x="498" y="21139"/>
                <wp:lineTo x="21152" y="21139"/>
                <wp:lineTo x="21525" y="19513"/>
                <wp:lineTo x="21525" y="2168"/>
                <wp:lineTo x="21028" y="0"/>
                <wp:lineTo x="622" y="0"/>
              </wp:wrapPolygon>
            </wp:wrapTight>
            <wp:docPr id="104" name="Objekt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3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24" r="-204" b="-2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3837">
        <w:rPr>
          <w:rFonts w:ascii="Comic Sans MS" w:hAnsi="Comic Sans MS" w:cs="Arial"/>
          <w:noProof/>
          <w:color w:val="0070C0"/>
          <w:sz w:val="32"/>
          <w:szCs w:val="32"/>
          <w:u w:val="single"/>
          <w:lang w:eastAsia="de-AT"/>
        </w:rPr>
        <w:drawing>
          <wp:anchor distT="0" distB="0" distL="114300" distR="114300" simplePos="0" relativeHeight="251596288" behindDoc="0" locked="0" layoutInCell="1" allowOverlap="1" wp14:anchorId="1AA28BB9" wp14:editId="68D6ED8E">
            <wp:simplePos x="0" y="0"/>
            <wp:positionH relativeFrom="column">
              <wp:posOffset>787400</wp:posOffset>
            </wp:positionH>
            <wp:positionV relativeFrom="paragraph">
              <wp:posOffset>250825</wp:posOffset>
            </wp:positionV>
            <wp:extent cx="2566670" cy="2406650"/>
            <wp:effectExtent l="0" t="0" r="0" b="0"/>
            <wp:wrapNone/>
            <wp:docPr id="94" name="Group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17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240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837" w:rsidRPr="00513837">
        <w:rPr>
          <w:rFonts w:ascii="Comic Sans MS" w:hAnsi="Comic Sans MS"/>
          <w:color w:val="0070C0"/>
          <w:sz w:val="32"/>
          <w:szCs w:val="32"/>
          <w:u w:val="single"/>
        </w:rPr>
        <w:t>Das Elektr</w:t>
      </w:r>
      <w:r w:rsidR="00630727" w:rsidRPr="00513837">
        <w:rPr>
          <w:rFonts w:ascii="Comic Sans MS" w:hAnsi="Comic Sans MS"/>
          <w:color w:val="0070C0"/>
          <w:sz w:val="32"/>
          <w:szCs w:val="32"/>
          <w:u w:val="single"/>
        </w:rPr>
        <w:t>o-Schutzkonzept</w:t>
      </w:r>
    </w:p>
    <w:p w14:paraId="3D8F97E6" w14:textId="033D32A7" w:rsidR="00630727" w:rsidRDefault="007131E3" w:rsidP="00513837">
      <w:pPr>
        <w:tabs>
          <w:tab w:val="left" w:pos="5067"/>
        </w:tabs>
        <w:ind w:firstLine="4248"/>
        <w:rPr>
          <w:rFonts w:ascii="Comic Sans MS" w:hAnsi="Comic Sans MS"/>
          <w:color w:val="0070C0"/>
          <w:sz w:val="32"/>
          <w:szCs w:val="32"/>
          <w:u w:val="single"/>
        </w:rPr>
      </w:pPr>
      <w:r w:rsidRPr="00373FAF">
        <w:rPr>
          <w:noProof/>
          <w:color w:val="0070C0"/>
          <w:u w:val="single"/>
        </w:rPr>
        <mc:AlternateContent>
          <mc:Choice Requires="wps">
            <w:drawing>
              <wp:anchor distT="45720" distB="45720" distL="114300" distR="114300" simplePos="0" relativeHeight="251685376" behindDoc="0" locked="0" layoutInCell="1" allowOverlap="1" wp14:anchorId="5D1F9188" wp14:editId="00578B5E">
                <wp:simplePos x="0" y="0"/>
                <wp:positionH relativeFrom="column">
                  <wp:posOffset>1525905</wp:posOffset>
                </wp:positionH>
                <wp:positionV relativeFrom="paragraph">
                  <wp:posOffset>93345</wp:posOffset>
                </wp:positionV>
                <wp:extent cx="1163320" cy="65405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320" cy="654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F1127" w14:textId="3C26D4C8" w:rsidR="00373FAF" w:rsidRPr="00373FAF" w:rsidRDefault="00373FAF" w:rsidP="00373FA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73FAF">
                              <w:rPr>
                                <w:sz w:val="14"/>
                                <w:szCs w:val="14"/>
                              </w:rPr>
                              <w:t xml:space="preserve">3. </w:t>
                            </w:r>
                            <w:r w:rsidRPr="007131E3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Zusatzschutz</w:t>
                            </w:r>
                          </w:p>
                          <w:p w14:paraId="38BDC3FD" w14:textId="6593EB19" w:rsidR="00373FAF" w:rsidRPr="00373FAF" w:rsidRDefault="00373FAF" w:rsidP="00373FA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73FAF">
                              <w:rPr>
                                <w:sz w:val="14"/>
                                <w:szCs w:val="14"/>
                              </w:rPr>
                              <w:t>Schützt vor gefährlichem elektrischem Schlag, wenn Basis- oder Fehlerschutz unwirksam ist.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F9188" id="_x0000_s1039" type="#_x0000_t202" style="position:absolute;left:0;text-align:left;margin-left:120.15pt;margin-top:7.35pt;width:91.6pt;height:51.5pt;z-index:25168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" filled="f" stroked="f">
                <v:textbox>
                  <w:txbxContent>
                    <w:p w14:paraId="11FF1127" w14:textId="3C26D4C8" w:rsidR="00373FAF" w:rsidRPr="00373FAF" w:rsidRDefault="00373FAF" w:rsidP="00373FAF">
                      <w:pPr>
                        <w:rPr>
                          <w:sz w:val="14"/>
                          <w:szCs w:val="14"/>
                        </w:rPr>
                      </w:pPr>
                      <w:r w:rsidRPr="00373FAF">
                        <w:rPr>
                          <w:sz w:val="14"/>
                          <w:szCs w:val="14"/>
                        </w:rPr>
                        <w:t xml:space="preserve">3. </w:t>
                      </w:r>
                      <w:r w:rsidRPr="007131E3">
                        <w:rPr>
                          <w:b/>
                          <w:bCs/>
                          <w:sz w:val="14"/>
                          <w:szCs w:val="14"/>
                        </w:rPr>
                        <w:t>Zusatzschutz</w:t>
                      </w:r>
                    </w:p>
                    <w:p w14:paraId="38BDC3FD" w14:textId="6593EB19" w:rsidR="00373FAF" w:rsidRPr="00373FAF" w:rsidRDefault="00373FAF" w:rsidP="00373FAF">
                      <w:pPr>
                        <w:rPr>
                          <w:sz w:val="14"/>
                          <w:szCs w:val="14"/>
                        </w:rPr>
                      </w:pPr>
                      <w:r w:rsidRPr="00373FAF">
                        <w:rPr>
                          <w:sz w:val="14"/>
                          <w:szCs w:val="14"/>
                        </w:rPr>
                        <w:t>Schützt vor gefährlichem elektrischem Schlag, wenn Basis- oder Fehlerschutz unwirksam ist.</w:t>
                      </w:r>
                    </w:p>
                  </w:txbxContent>
                </v:textbox>
              </v:shape>
            </w:pict>
          </mc:Fallback>
        </mc:AlternateContent>
      </w:r>
      <w:r w:rsidRPr="00373FA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00B84167" wp14:editId="4D6654E6">
                <wp:simplePos x="0" y="0"/>
                <wp:positionH relativeFrom="column">
                  <wp:posOffset>1398905</wp:posOffset>
                </wp:positionH>
                <wp:positionV relativeFrom="paragraph">
                  <wp:posOffset>772795</wp:posOffset>
                </wp:positionV>
                <wp:extent cx="1389380" cy="817880"/>
                <wp:effectExtent l="0" t="0" r="0" b="127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817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27863" w14:textId="5236F48D" w:rsidR="00373FAF" w:rsidRDefault="00373FAF">
                            <w:r>
                              <w:t xml:space="preserve">2. </w:t>
                            </w:r>
                            <w:r w:rsidRPr="007131E3">
                              <w:rPr>
                                <w:b/>
                                <w:bCs/>
                              </w:rPr>
                              <w:t>Fehlerschutz</w:t>
                            </w:r>
                          </w:p>
                          <w:p w14:paraId="2150B312" w14:textId="2FDFB7C9" w:rsidR="00373FAF" w:rsidRPr="00373FAF" w:rsidRDefault="00373FAF">
                            <w:r>
                              <w:t>Wirkt bei einem Isolationsfehler zwischen aktiven Leitern und Körper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84167" id="_x0000_s1040" type="#_x0000_t202" style="position:absolute;left:0;text-align:left;margin-left:110.15pt;margin-top:60.85pt;width:109.4pt;height:64.4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" filled="f" stroked="f">
                <v:textbox>
                  <w:txbxContent>
                    <w:p w14:paraId="21D27863" w14:textId="5236F48D" w:rsidR="00373FAF" w:rsidRDefault="00373FAF">
                      <w:r>
                        <w:t xml:space="preserve">2. </w:t>
                      </w:r>
                      <w:r w:rsidRPr="007131E3">
                        <w:rPr>
                          <w:b/>
                          <w:bCs/>
                        </w:rPr>
                        <w:t>Fehlerschutz</w:t>
                      </w:r>
                    </w:p>
                    <w:p w14:paraId="2150B312" w14:textId="2FDFB7C9" w:rsidR="00373FAF" w:rsidRPr="00373FAF" w:rsidRDefault="00373FAF">
                      <w:r>
                        <w:t>Wirkt bei einem Isolationsfehler zwischen aktiven Leitern und Körper</w:t>
                      </w:r>
                    </w:p>
                  </w:txbxContent>
                </v:textbox>
              </v:shape>
            </w:pict>
          </mc:Fallback>
        </mc:AlternateContent>
      </w:r>
      <w:r w:rsidR="00373FAF" w:rsidRPr="00373FAF">
        <w:rPr>
          <w:noProof/>
          <w:color w:val="0070C0"/>
          <w:u w:val="single"/>
        </w:rPr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4745A1E8" wp14:editId="444B1578">
                <wp:simplePos x="0" y="0"/>
                <wp:positionH relativeFrom="margin">
                  <wp:align>right</wp:align>
                </wp:positionH>
                <wp:positionV relativeFrom="paragraph">
                  <wp:posOffset>171937</wp:posOffset>
                </wp:positionV>
                <wp:extent cx="2487864" cy="1404620"/>
                <wp:effectExtent l="0" t="0" r="0" b="63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86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2E059" w14:textId="2CFC10D2" w:rsidR="00373FAF" w:rsidRDefault="00373FAF" w:rsidP="00373FAF">
                            <w:r w:rsidRPr="00373FAF">
                              <w:rPr>
                                <w:sz w:val="18"/>
                                <w:szCs w:val="18"/>
                              </w:rPr>
                              <w:t>Fehlerstromschutzschalter</w:t>
                            </w:r>
                            <w: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∆N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≤30 mA</m:t>
                              </m:r>
                            </m:oMath>
                          </w:p>
                          <w:p w14:paraId="5D1E1371" w14:textId="69B31D8A" w:rsidR="00373FAF" w:rsidRPr="00373FAF" w:rsidRDefault="00373FAF" w:rsidP="00373F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73FAF">
                              <w:rPr>
                                <w:sz w:val="18"/>
                                <w:szCs w:val="18"/>
                              </w:rPr>
                              <w:t>Zusätzlicher Potentialausgleich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5A1E8" id="_x0000_s1041" type="#_x0000_t202" style="position:absolute;left:0;text-align:left;margin-left:144.7pt;margin-top:13.55pt;width:195.9pt;height:110.6pt;z-index:251687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" filled="f" stroked="f">
                <v:textbox style="mso-fit-shape-to-text:t">
                  <w:txbxContent>
                    <w:p w14:paraId="2842E059" w14:textId="2CFC10D2" w:rsidR="00373FAF" w:rsidRDefault="00373FAF" w:rsidP="00373FAF">
                      <w:r w:rsidRPr="00373FAF">
                        <w:rPr>
                          <w:sz w:val="18"/>
                          <w:szCs w:val="18"/>
                        </w:rPr>
                        <w:t>Fehlerstromschutzschalter</w:t>
                      </w:r>
                      <w: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∆N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≤30 mA</m:t>
                        </m:r>
                      </m:oMath>
                    </w:p>
                    <w:p w14:paraId="5D1E1371" w14:textId="69B31D8A" w:rsidR="00373FAF" w:rsidRPr="00373FAF" w:rsidRDefault="00373FAF" w:rsidP="00373FAF">
                      <w:pPr>
                        <w:rPr>
                          <w:sz w:val="18"/>
                          <w:szCs w:val="18"/>
                        </w:rPr>
                      </w:pPr>
                      <w:r w:rsidRPr="00373FAF">
                        <w:rPr>
                          <w:sz w:val="18"/>
                          <w:szCs w:val="18"/>
                        </w:rPr>
                        <w:t>Zusätzlicher Potentialausgleich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3FAF" w:rsidRPr="00373FAF">
        <w:rPr>
          <w:noProof/>
          <w:color w:val="0070C0"/>
          <w:u w:val="single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0855722E" wp14:editId="2AE65408">
                <wp:simplePos x="0" y="0"/>
                <wp:positionH relativeFrom="column">
                  <wp:posOffset>4729505</wp:posOffset>
                </wp:positionH>
                <wp:positionV relativeFrom="paragraph">
                  <wp:posOffset>712206</wp:posOffset>
                </wp:positionV>
                <wp:extent cx="2093859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385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976A8" w14:textId="00A137B8" w:rsidR="00373FAF" w:rsidRPr="00373FAF" w:rsidRDefault="00373FAF">
                            <w:r>
                              <w:t>Schutzisolierung, Schutz- und Funktionskleinspannung, Schutztrennung, Nullung, Fehlerstrom-Schutzschaltung, Isolationsüberwachung, Schutzerdung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55722E" id="_x0000_s1042" type="#_x0000_t202" style="position:absolute;left:0;text-align:left;margin-left:372.4pt;margin-top:56.1pt;width:164.85pt;height:110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" filled="f" stroked="f">
                <v:textbox style="mso-fit-shape-to-text:t">
                  <w:txbxContent>
                    <w:p w14:paraId="48C976A8" w14:textId="00A137B8" w:rsidR="00373FAF" w:rsidRPr="00373FAF" w:rsidRDefault="00373FAF">
                      <w:r>
                        <w:t>Schutzisolierung, Schutz- und Funktionskleinspannung, Schutztrennung, Nullung, Fehlerstrom-Schutzschaltung, Isolationsüberwachung, Schutzerdung</w:t>
                      </w:r>
                    </w:p>
                  </w:txbxContent>
                </v:textbox>
              </v:shape>
            </w:pict>
          </mc:Fallback>
        </mc:AlternateContent>
      </w:r>
      <w:r w:rsidR="00373FAF" w:rsidRPr="00373FA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6BBE50C1" wp14:editId="444EE5CB">
                <wp:simplePos x="0" y="0"/>
                <wp:positionH relativeFrom="column">
                  <wp:posOffset>4759176</wp:posOffset>
                </wp:positionH>
                <wp:positionV relativeFrom="paragraph">
                  <wp:posOffset>1806855</wp:posOffset>
                </wp:positionV>
                <wp:extent cx="1680359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35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7B8FE" w14:textId="66669177" w:rsidR="00373FAF" w:rsidRDefault="00373FAF">
                            <w:r>
                              <w:t xml:space="preserve">Basisisolierung </w:t>
                            </w:r>
                          </w:p>
                          <w:p w14:paraId="07E75F12" w14:textId="3EE37998" w:rsidR="00373FAF" w:rsidRDefault="00373FAF">
                            <w:r>
                              <w:t xml:space="preserve">Abdeckung </w:t>
                            </w:r>
                          </w:p>
                          <w:p w14:paraId="37BC9DC7" w14:textId="540EA351" w:rsidR="00373FAF" w:rsidRPr="00373FAF" w:rsidRDefault="00373FAF">
                            <w:pPr>
                              <w:rPr>
                                <w:lang w:val="en-US"/>
                              </w:rPr>
                            </w:pPr>
                            <w:r>
                              <w:t>Montage außer Handbereich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BE50C1" id="_x0000_s1043" type="#_x0000_t202" style="position:absolute;left:0;text-align:left;margin-left:374.75pt;margin-top:142.25pt;width:132.3pt;height:110.6pt;z-index:25167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" filled="f" stroked="f">
                <v:textbox style="mso-fit-shape-to-text:t">
                  <w:txbxContent>
                    <w:p w14:paraId="05E7B8FE" w14:textId="66669177" w:rsidR="00373FAF" w:rsidRDefault="00373FAF">
                      <w:r>
                        <w:t xml:space="preserve">Basisisolierung </w:t>
                      </w:r>
                    </w:p>
                    <w:p w14:paraId="07E75F12" w14:textId="3EE37998" w:rsidR="00373FAF" w:rsidRDefault="00373FAF">
                      <w:r>
                        <w:t xml:space="preserve">Abdeckung </w:t>
                      </w:r>
                    </w:p>
                    <w:p w14:paraId="37BC9DC7" w14:textId="540EA351" w:rsidR="00373FAF" w:rsidRPr="00373FAF" w:rsidRDefault="00373FAF">
                      <w:pPr>
                        <w:rPr>
                          <w:lang w:val="en-US"/>
                        </w:rPr>
                      </w:pPr>
                      <w:r>
                        <w:t>Montage außer Handbereich</w:t>
                      </w:r>
                    </w:p>
                  </w:txbxContent>
                </v:textbox>
              </v:shape>
            </w:pict>
          </mc:Fallback>
        </mc:AlternateContent>
      </w:r>
      <w:r w:rsidR="00BD6833" w:rsidRPr="00BD6833">
        <w:rPr>
          <w:noProof/>
          <w:color w:val="0070C0"/>
          <w:u w:val="single"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348E0694" wp14:editId="59DCF66F">
                <wp:simplePos x="0" y="0"/>
                <wp:positionH relativeFrom="column">
                  <wp:posOffset>822622</wp:posOffset>
                </wp:positionH>
                <wp:positionV relativeFrom="paragraph">
                  <wp:posOffset>1596976</wp:posOffset>
                </wp:positionV>
                <wp:extent cx="2503557" cy="683375"/>
                <wp:effectExtent l="0" t="0" r="0" b="254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3557" cy="68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8D582" w14:textId="4E00AFEF" w:rsidR="00BD6833" w:rsidRPr="007131E3" w:rsidRDefault="00373FAF" w:rsidP="00373FA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7131E3">
                              <w:rPr>
                                <w:b/>
                                <w:bCs/>
                              </w:rPr>
                              <w:t>Basisschutz</w:t>
                            </w:r>
                          </w:p>
                          <w:p w14:paraId="0B6A3281" w14:textId="1A618E22" w:rsidR="00373FAF" w:rsidRPr="00373FAF" w:rsidRDefault="00373FAF" w:rsidP="00373FAF">
                            <w:pPr>
                              <w:pStyle w:val="ListParagraph"/>
                            </w:pPr>
                            <w:r w:rsidRPr="00373FAF">
                              <w:t>Verhindert das Berühren aktiver Leiter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0694" id="_x0000_s1044" type="#_x0000_t202" style="position:absolute;left:0;text-align:left;margin-left:64.75pt;margin-top:125.75pt;width:197.15pt;height:53.8pt;z-index:25167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" filled="f" stroked="f">
                <v:textbox>
                  <w:txbxContent>
                    <w:p w14:paraId="7C78D582" w14:textId="4E00AFEF" w:rsidR="00BD6833" w:rsidRPr="007131E3" w:rsidRDefault="00373FAF" w:rsidP="00373FA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</w:rPr>
                      </w:pPr>
                      <w:r w:rsidRPr="007131E3">
                        <w:rPr>
                          <w:b/>
                          <w:bCs/>
                        </w:rPr>
                        <w:t>Basisschutz</w:t>
                      </w:r>
                    </w:p>
                    <w:p w14:paraId="0B6A3281" w14:textId="1A618E22" w:rsidR="00373FAF" w:rsidRPr="00373FAF" w:rsidRDefault="00373FAF" w:rsidP="00373FAF">
                      <w:pPr>
                        <w:pStyle w:val="ListParagraph"/>
                      </w:pPr>
                      <w:r w:rsidRPr="00373FAF">
                        <w:t>Verhindert das Berühren aktiver Leiter</w:t>
                      </w:r>
                    </w:p>
                  </w:txbxContent>
                </v:textbox>
              </v:shape>
            </w:pict>
          </mc:Fallback>
        </mc:AlternateContent>
      </w:r>
      <w:r w:rsidR="00630727">
        <w:rPr>
          <w:rFonts w:ascii="Comic Sans MS" w:hAnsi="Comic Sans MS"/>
          <w:color w:val="0070C0"/>
          <w:sz w:val="32"/>
          <w:szCs w:val="32"/>
          <w:u w:val="single"/>
        </w:rPr>
        <w:br w:type="page"/>
      </w:r>
    </w:p>
    <w:tbl>
      <w:tblPr>
        <w:tblW w:w="9922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0"/>
        <w:gridCol w:w="1163"/>
        <w:gridCol w:w="1163"/>
        <w:gridCol w:w="2223"/>
        <w:gridCol w:w="1179"/>
        <w:gridCol w:w="1179"/>
        <w:gridCol w:w="1655"/>
      </w:tblGrid>
      <w:tr w:rsidR="00630727" w:rsidRPr="00630727" w14:paraId="43665F40" w14:textId="77777777" w:rsidTr="004E0D6E">
        <w:trPr>
          <w:trHeight w:val="58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330F7" w14:textId="77777777" w:rsidR="00630727" w:rsidRPr="00630727" w:rsidRDefault="00630727" w:rsidP="00630727">
            <w:pPr>
              <w:rPr>
                <w:sz w:val="24"/>
                <w:szCs w:val="24"/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A487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B348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A1DF1" w14:textId="77777777" w:rsidR="00630727" w:rsidRPr="00AA301B" w:rsidRDefault="00630727" w:rsidP="00630727">
            <w:pPr>
              <w:jc w:val="center"/>
              <w:rPr>
                <w:rFonts w:ascii="Calibri" w:hAnsi="Calibri" w:cs="Calibri"/>
                <w:b/>
                <w:bCs/>
                <w:iCs/>
                <w:color w:val="0000FF"/>
                <w:sz w:val="44"/>
                <w:szCs w:val="44"/>
                <w:u w:val="single"/>
                <w:lang w:eastAsia="de-AT"/>
              </w:rPr>
            </w:pPr>
            <w:r w:rsidRPr="00AA301B">
              <w:rPr>
                <w:rFonts w:ascii="Calibri" w:hAnsi="Calibri" w:cs="Calibri"/>
                <w:b/>
                <w:bCs/>
                <w:iCs/>
                <w:color w:val="0000FF"/>
                <w:sz w:val="44"/>
                <w:szCs w:val="44"/>
                <w:u w:val="single"/>
                <w:lang w:eastAsia="de-AT"/>
              </w:rPr>
              <w:t>(1) Basisschutz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B98AA" w14:textId="77777777" w:rsidR="00630727" w:rsidRPr="00630727" w:rsidRDefault="00630727" w:rsidP="00630727">
            <w:pPr>
              <w:jc w:val="center"/>
              <w:rPr>
                <w:rFonts w:ascii="Comic Sans MS" w:hAnsi="Comic Sans MS" w:cs="Arial"/>
                <w:b/>
                <w:bCs/>
                <w:i/>
                <w:iCs/>
                <w:color w:val="0000FF"/>
                <w:sz w:val="36"/>
                <w:szCs w:val="36"/>
                <w:u w:val="single"/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CA41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033F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4885C4ED" w14:textId="77777777" w:rsidTr="004E0D6E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0EFE5" w14:textId="77777777" w:rsidR="00630727" w:rsidRPr="00630727" w:rsidRDefault="006F74CA" w:rsidP="00630727">
            <w:pPr>
              <w:rPr>
                <w:rFonts w:ascii="Arial" w:hAnsi="Arial" w:cs="Arial"/>
                <w:lang w:eastAsia="de-AT"/>
              </w:rPr>
            </w:pPr>
            <w:r w:rsidRPr="00630727">
              <w:rPr>
                <w:rFonts w:ascii="Arial" w:hAnsi="Arial" w:cs="Arial"/>
                <w:noProof/>
                <w:lang w:eastAsia="de-AT"/>
              </w:rPr>
              <w:drawing>
                <wp:anchor distT="0" distB="0" distL="114300" distR="114300" simplePos="0" relativeHeight="251663872" behindDoc="0" locked="0" layoutInCell="1" allowOverlap="1" wp14:anchorId="18644704" wp14:editId="5A05238B">
                  <wp:simplePos x="0" y="0"/>
                  <wp:positionH relativeFrom="column">
                    <wp:posOffset>629920</wp:posOffset>
                  </wp:positionH>
                  <wp:positionV relativeFrom="paragraph">
                    <wp:posOffset>82550</wp:posOffset>
                  </wp:positionV>
                  <wp:extent cx="5676900" cy="3486150"/>
                  <wp:effectExtent l="0" t="0" r="0" b="0"/>
                  <wp:wrapNone/>
                  <wp:docPr id="154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0" cy="3486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30727">
              <w:rPr>
                <w:rFonts w:ascii="Arial" w:hAnsi="Arial" w:cs="Arial"/>
                <w:noProof/>
                <w:lang w:eastAsia="de-AT"/>
              </w:rPr>
              <w:drawing>
                <wp:anchor distT="0" distB="0" distL="114300" distR="114300" simplePos="0" relativeHeight="251664896" behindDoc="0" locked="0" layoutInCell="1" allowOverlap="1" wp14:anchorId="12316317" wp14:editId="0BB329CC">
                  <wp:simplePos x="0" y="0"/>
                  <wp:positionH relativeFrom="column">
                    <wp:posOffset>4057650</wp:posOffset>
                  </wp:positionH>
                  <wp:positionV relativeFrom="paragraph">
                    <wp:posOffset>2381250</wp:posOffset>
                  </wp:positionV>
                  <wp:extent cx="161925" cy="114300"/>
                  <wp:effectExtent l="0" t="0" r="0" b="0"/>
                  <wp:wrapNone/>
                  <wp:docPr id="155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xt Box 2"/>
                          <pic:cNvPicPr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14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20"/>
            </w:tblGrid>
            <w:tr w:rsidR="00630727" w:rsidRPr="00630727" w14:paraId="77EB040D" w14:textId="77777777">
              <w:trPr>
                <w:trHeight w:val="255"/>
                <w:tblCellSpacing w:w="0" w:type="dxa"/>
              </w:trPr>
              <w:tc>
                <w:tcPr>
                  <w:tcW w:w="12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DFEF45" w14:textId="77777777" w:rsidR="00630727" w:rsidRPr="00630727" w:rsidRDefault="00630727" w:rsidP="00630727">
                  <w:pPr>
                    <w:rPr>
                      <w:rFonts w:ascii="Arial" w:hAnsi="Arial" w:cs="Arial"/>
                      <w:lang w:eastAsia="de-AT"/>
                    </w:rPr>
                  </w:pPr>
                </w:p>
              </w:tc>
            </w:tr>
          </w:tbl>
          <w:p w14:paraId="0E076CB3" w14:textId="77777777" w:rsidR="00630727" w:rsidRPr="00630727" w:rsidRDefault="00630727" w:rsidP="00630727">
            <w:pPr>
              <w:rPr>
                <w:rFonts w:ascii="Arial" w:hAnsi="Arial" w:cs="Arial"/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B9D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22F89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685D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9789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46A3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B714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14F0534C" w14:textId="77777777" w:rsidTr="004E0D6E">
        <w:trPr>
          <w:trHeight w:val="45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095E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3CF0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93E8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0300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F9A4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E0A1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7AC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6C7AA4C1" w14:textId="77777777" w:rsidTr="004E0D6E">
        <w:trPr>
          <w:trHeight w:val="45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856E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A18D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873F5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5552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04FC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2196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56B8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56F3A854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F7F6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7F6B9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02A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FACA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EDFAE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7D05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10B19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6889A5F9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D8E15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0A73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C2F9D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882E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4272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EBFD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39B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01145703" w14:textId="77777777" w:rsidTr="004E0D6E">
        <w:trPr>
          <w:trHeight w:val="45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13DC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B48C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45D3F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A415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A297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6435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1B9DE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1F77B50F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CE0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DD3E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64A1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45B3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E1F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5250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98F9F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1E63C416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9C25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043F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B35F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20E29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6150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1C17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480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13C5CE0B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63DA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842AE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2CF6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A584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8D9A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1FDC9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CB0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53A9A019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E25F5" w14:textId="77777777" w:rsidR="00630727" w:rsidRPr="00630727" w:rsidRDefault="006F74CA" w:rsidP="00630727">
            <w:pPr>
              <w:rPr>
                <w:lang w:eastAsia="de-AT"/>
              </w:rPr>
            </w:pPr>
            <w:r w:rsidRPr="00630727">
              <w:rPr>
                <w:rFonts w:ascii="Arial" w:hAnsi="Arial" w:cs="Arial"/>
                <w:noProof/>
                <w:lang w:eastAsia="de-AT"/>
              </w:rPr>
              <w:drawing>
                <wp:anchor distT="0" distB="0" distL="114300" distR="114300" simplePos="0" relativeHeight="251667968" behindDoc="0" locked="0" layoutInCell="1" allowOverlap="1" wp14:anchorId="735732AD" wp14:editId="73400032">
                  <wp:simplePos x="0" y="0"/>
                  <wp:positionH relativeFrom="column">
                    <wp:posOffset>684530</wp:posOffset>
                  </wp:positionH>
                  <wp:positionV relativeFrom="paragraph">
                    <wp:posOffset>112395</wp:posOffset>
                  </wp:positionV>
                  <wp:extent cx="3705225" cy="371475"/>
                  <wp:effectExtent l="0" t="0" r="0" b="0"/>
                  <wp:wrapNone/>
                  <wp:docPr id="158" name="Text Box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xt Box 6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225" cy="371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2F70D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C9FC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9E73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7E7A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D92E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9A77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5CD25075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FB746" w14:textId="68239EB4" w:rsidR="00630727" w:rsidRPr="00630727" w:rsidRDefault="006F74CA" w:rsidP="00630727">
            <w:pPr>
              <w:rPr>
                <w:lang w:eastAsia="de-AT"/>
              </w:rPr>
            </w:pPr>
            <w:r w:rsidRPr="00630727">
              <w:rPr>
                <w:rFonts w:ascii="Arial" w:hAnsi="Arial" w:cs="Arial"/>
                <w:noProof/>
                <w:lang w:eastAsia="de-AT"/>
              </w:rPr>
              <w:drawing>
                <wp:anchor distT="0" distB="0" distL="114300" distR="114300" simplePos="0" relativeHeight="251665920" behindDoc="0" locked="0" layoutInCell="1" allowOverlap="1" wp14:anchorId="795466FC" wp14:editId="2A7CE885">
                  <wp:simplePos x="0" y="0"/>
                  <wp:positionH relativeFrom="column">
                    <wp:posOffset>742315</wp:posOffset>
                  </wp:positionH>
                  <wp:positionV relativeFrom="paragraph">
                    <wp:posOffset>207645</wp:posOffset>
                  </wp:positionV>
                  <wp:extent cx="4057650" cy="523875"/>
                  <wp:effectExtent l="0" t="0" r="0" b="0"/>
                  <wp:wrapNone/>
                  <wp:docPr id="156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xt Box 4"/>
                          <pic:cNvPicPr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CA41" w14:textId="392AE8D4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9E094" w14:textId="7477EF2B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53C0" w14:textId="22C8A0CA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B94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5B78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F53E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56CF9B8C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5717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DED3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15549" w14:textId="05CD1A70" w:rsidR="00630727" w:rsidRPr="00630727" w:rsidRDefault="007131E3" w:rsidP="00630727">
            <w:pPr>
              <w:rPr>
                <w:lang w:eastAsia="de-AT"/>
              </w:rPr>
            </w:pPr>
            <w:r>
              <w:rPr>
                <w:noProof/>
                <w:lang w:eastAsia="de-AT"/>
              </w:rPr>
              <mc:AlternateContent>
                <mc:Choice Requires="wps">
                  <w:drawing>
                    <wp:anchor distT="45720" distB="45720" distL="114300" distR="114300" simplePos="0" relativeHeight="251689472" behindDoc="0" locked="0" layoutInCell="1" allowOverlap="1" wp14:anchorId="68EABAA9" wp14:editId="0F2D14C8">
                      <wp:simplePos x="0" y="0"/>
                      <wp:positionH relativeFrom="column">
                        <wp:posOffset>-839470</wp:posOffset>
                      </wp:positionH>
                      <wp:positionV relativeFrom="paragraph">
                        <wp:posOffset>6985</wp:posOffset>
                      </wp:positionV>
                      <wp:extent cx="3936365" cy="486410"/>
                      <wp:effectExtent l="0" t="0" r="0" b="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36365" cy="4864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22E47C" w14:textId="7C0CDA20" w:rsidR="007131E3" w:rsidRPr="007131E3" w:rsidRDefault="007131E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131E3">
                                    <w:t xml:space="preserve">Alle aktiven Teile müssen gegen zufällige Berührung geschützt sein! </w:t>
                                  </w:r>
                                  <w:r w:rsidRPr="007131E3">
                                    <w:rPr>
                                      <w:lang w:val="en-US"/>
                                    </w:rPr>
                                    <w:t>(Basisschutz)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EABAA9" id="_x0000_s1045" type="#_x0000_t202" style="position:absolute;margin-left:-66.1pt;margin-top:.55pt;width:309.95pt;height:38.3pt;z-index:25168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" filled="f" stroked="f">
                      <v:textbox>
                        <w:txbxContent>
                          <w:p w14:paraId="0322E47C" w14:textId="7C0CDA20" w:rsidR="007131E3" w:rsidRPr="007131E3" w:rsidRDefault="007131E3">
                            <w:pPr>
                              <w:rPr>
                                <w:lang w:val="en-US"/>
                              </w:rPr>
                            </w:pPr>
                            <w:r w:rsidRPr="007131E3">
                              <w:t xml:space="preserve">Alle aktiven Teile müssen gegen zufällige Berührung geschützt sein! </w:t>
                            </w:r>
                            <w:r w:rsidRPr="007131E3">
                              <w:rPr>
                                <w:lang w:val="en-US"/>
                              </w:rPr>
                              <w:t>(Basisschutz)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174E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DF81E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44D99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1B0F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57AB654A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F283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D3F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08D0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E520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CC6C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1C48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CACB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24C8EC7F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99C2D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9517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6803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1BD35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849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EF1F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46BD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79BD98EF" w14:textId="77777777" w:rsidTr="004E0D6E">
        <w:trPr>
          <w:trHeight w:val="435"/>
        </w:trPr>
        <w:tc>
          <w:tcPr>
            <w:tcW w:w="992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5871F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sz w:val="28"/>
                <w:szCs w:val="28"/>
                <w:lang w:eastAsia="de-AT"/>
              </w:rPr>
              <w:t>Der Schutz gegen Berührung aktiver Leiter kann erreicht werden</w:t>
            </w:r>
          </w:p>
        </w:tc>
      </w:tr>
      <w:tr w:rsidR="00630727" w:rsidRPr="00630727" w14:paraId="340E8DA7" w14:textId="77777777" w:rsidTr="004E0D6E">
        <w:trPr>
          <w:trHeight w:val="45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0FF82" w14:textId="17D902B3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sz w:val="28"/>
                <w:szCs w:val="28"/>
                <w:lang w:eastAsia="de-AT"/>
              </w:rPr>
              <w:t>durch</w:t>
            </w:r>
          </w:p>
        </w:tc>
        <w:tc>
          <w:tcPr>
            <w:tcW w:w="1163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713A4" w14:textId="3EB89DE2" w:rsidR="00630727" w:rsidRPr="00630727" w:rsidRDefault="00630727" w:rsidP="00630727">
            <w:pPr>
              <w:rPr>
                <w:rFonts w:ascii="Comic Sans MS" w:hAnsi="Comic Sans MS" w:cs="Arial"/>
                <w:b/>
                <w:bCs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b/>
                <w:bCs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1163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94654" w14:textId="4B8DBDF1" w:rsidR="00630727" w:rsidRPr="00630727" w:rsidRDefault="007131E3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  <w:r w:rsidRPr="007131E3">
              <w:rPr>
                <w:rFonts w:ascii="Comic Sans MS" w:hAnsi="Comic Sans MS" w:cs="Arial"/>
                <w:noProof/>
                <w:sz w:val="28"/>
                <w:szCs w:val="28"/>
                <w:lang w:eastAsia="de-AT"/>
              </w:rPr>
              <mc:AlternateContent>
                <mc:Choice Requires="wps">
                  <w:drawing>
                    <wp:anchor distT="45720" distB="45720" distL="114300" distR="114300" simplePos="0" relativeHeight="251691520" behindDoc="0" locked="0" layoutInCell="1" allowOverlap="1" wp14:anchorId="68FE03D7" wp14:editId="5C28CA4E">
                      <wp:simplePos x="0" y="0"/>
                      <wp:positionH relativeFrom="column">
                        <wp:posOffset>-754380</wp:posOffset>
                      </wp:positionH>
                      <wp:positionV relativeFrom="paragraph">
                        <wp:posOffset>92075</wp:posOffset>
                      </wp:positionV>
                      <wp:extent cx="2523490" cy="718185"/>
                      <wp:effectExtent l="0" t="0" r="0" b="5715"/>
                      <wp:wrapNone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3490" cy="7181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523147" w14:textId="77777777" w:rsidR="007131E3" w:rsidRDefault="007131E3">
                                  <w:r>
                                    <w:t xml:space="preserve">Isolierung, </w:t>
                                  </w:r>
                                </w:p>
                                <w:p w14:paraId="687BCDDD" w14:textId="77777777" w:rsidR="007131E3" w:rsidRDefault="007131E3">
                                  <w:r>
                                    <w:t xml:space="preserve">Abdeckung (Gehäuse) oder </w:t>
                                  </w:r>
                                </w:p>
                                <w:p w14:paraId="5B4AD853" w14:textId="6C392CE2" w:rsidR="007131E3" w:rsidRPr="007131E3" w:rsidRDefault="007131E3">
                                  <w:r>
                                    <w:t>Montage außer Handbereich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FE03D7" id="_x0000_s1046" type="#_x0000_t202" style="position:absolute;margin-left:-59.4pt;margin-top:7.25pt;width:198.7pt;height:56.55pt;z-index:25169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" filled="f" stroked="f">
                      <v:textbox>
                        <w:txbxContent>
                          <w:p w14:paraId="00523147" w14:textId="77777777" w:rsidR="007131E3" w:rsidRDefault="007131E3">
                            <w:r>
                              <w:t xml:space="preserve">Isolierung, </w:t>
                            </w:r>
                          </w:p>
                          <w:p w14:paraId="687BCDDD" w14:textId="77777777" w:rsidR="007131E3" w:rsidRDefault="007131E3">
                            <w:r>
                              <w:t xml:space="preserve">Abdeckung (Gehäuse) oder </w:t>
                            </w:r>
                          </w:p>
                          <w:p w14:paraId="5B4AD853" w14:textId="6C392CE2" w:rsidR="007131E3" w:rsidRPr="007131E3" w:rsidRDefault="007131E3">
                            <w:r>
                              <w:t>Montage außer Handbereich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0727" w:rsidRPr="00630727">
              <w:rPr>
                <w:rFonts w:ascii="Comic Sans MS" w:hAnsi="Comic Sans MS" w:cs="Arial"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2223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BF6DC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117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4A1071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59392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B1DAF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7691BCEA" w14:textId="77777777" w:rsidTr="004E0D6E">
        <w:trPr>
          <w:trHeight w:val="45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D19A9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E21A3" w14:textId="77777777" w:rsidR="00630727" w:rsidRPr="00630727" w:rsidRDefault="00630727" w:rsidP="00630727">
            <w:pPr>
              <w:rPr>
                <w:rFonts w:ascii="Comic Sans MS" w:hAnsi="Comic Sans MS" w:cs="Arial"/>
                <w:b/>
                <w:bCs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b/>
                <w:bCs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D61BA" w14:textId="2065049E" w:rsidR="00630727" w:rsidRPr="00630727" w:rsidRDefault="007131E3" w:rsidP="00630727">
            <w:pPr>
              <w:rPr>
                <w:rFonts w:ascii="Comic Sans MS" w:hAnsi="Comic Sans MS" w:cs="Arial"/>
                <w:b/>
                <w:bCs/>
                <w:sz w:val="28"/>
                <w:szCs w:val="28"/>
                <w:lang w:eastAsia="de-AT"/>
              </w:rPr>
            </w:pPr>
            <w:r>
              <w:rPr>
                <w:rFonts w:ascii="Comic Sans MS" w:hAnsi="Comic Sans MS" w:cs="Arial"/>
                <w:b/>
                <w:bCs/>
                <w:sz w:val="28"/>
                <w:szCs w:val="28"/>
                <w:lang w:eastAsia="de-AT"/>
              </w:rPr>
              <w:t xml:space="preserve"> </w:t>
            </w: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AEB8C" w14:textId="75DF336A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B1E91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0902C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A64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697D11E8" w14:textId="77777777" w:rsidTr="004E0D6E">
        <w:trPr>
          <w:trHeight w:val="46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94AC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86922E" w14:textId="77777777" w:rsidR="00630727" w:rsidRPr="00630727" w:rsidRDefault="00630727" w:rsidP="00630727">
            <w:pPr>
              <w:rPr>
                <w:rFonts w:ascii="Comic Sans MS" w:hAnsi="Comic Sans MS" w:cs="Arial"/>
                <w:b/>
                <w:bCs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b/>
                <w:bCs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2B90A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A195AA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F77D37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  <w:r w:rsidRPr="00630727">
              <w:rPr>
                <w:rFonts w:ascii="Comic Sans MS" w:hAnsi="Comic Sans MS" w:cs="Arial"/>
                <w:sz w:val="28"/>
                <w:szCs w:val="28"/>
                <w:lang w:eastAsia="de-AT"/>
              </w:rPr>
              <w:t> 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B7461" w14:textId="77777777" w:rsidR="00630727" w:rsidRPr="00630727" w:rsidRDefault="00630727" w:rsidP="00630727">
            <w:pPr>
              <w:rPr>
                <w:rFonts w:ascii="Comic Sans MS" w:hAnsi="Comic Sans MS" w:cs="Arial"/>
                <w:sz w:val="28"/>
                <w:szCs w:val="28"/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9F6F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2386BF7F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4CE0A" w14:textId="77777777" w:rsidR="00630727" w:rsidRPr="00630727" w:rsidRDefault="006F74CA" w:rsidP="00630727">
            <w:pPr>
              <w:rPr>
                <w:rFonts w:ascii="Arial" w:hAnsi="Arial" w:cs="Arial"/>
                <w:lang w:eastAsia="de-AT"/>
              </w:rPr>
            </w:pPr>
            <w:r w:rsidRPr="00630727">
              <w:rPr>
                <w:rFonts w:ascii="Arial" w:hAnsi="Arial" w:cs="Arial"/>
                <w:noProof/>
                <w:lang w:eastAsia="de-AT"/>
              </w:rPr>
              <w:drawing>
                <wp:anchor distT="0" distB="0" distL="114300" distR="114300" simplePos="0" relativeHeight="251668992" behindDoc="0" locked="0" layoutInCell="1" allowOverlap="1" wp14:anchorId="32CAFCBD" wp14:editId="304EADF0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4695825</wp:posOffset>
                  </wp:positionV>
                  <wp:extent cx="5610225" cy="523875"/>
                  <wp:effectExtent l="0" t="0" r="0" b="0"/>
                  <wp:wrapNone/>
                  <wp:docPr id="159" name="Text Box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xt Box 7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20"/>
            </w:tblGrid>
            <w:tr w:rsidR="00630727" w:rsidRPr="00630727" w14:paraId="7E890D05" w14:textId="77777777">
              <w:trPr>
                <w:trHeight w:val="420"/>
                <w:tblCellSpacing w:w="0" w:type="dxa"/>
              </w:trPr>
              <w:tc>
                <w:tcPr>
                  <w:tcW w:w="12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0150E3" w14:textId="77777777" w:rsidR="00630727" w:rsidRPr="00630727" w:rsidRDefault="006F74CA" w:rsidP="00630727">
                  <w:pPr>
                    <w:rPr>
                      <w:rFonts w:ascii="Arial" w:hAnsi="Arial" w:cs="Arial"/>
                      <w:lang w:eastAsia="de-AT"/>
                    </w:rPr>
                  </w:pPr>
                  <w:r w:rsidRPr="00630727">
                    <w:rPr>
                      <w:rFonts w:ascii="Arial" w:hAnsi="Arial" w:cs="Arial"/>
                      <w:noProof/>
                      <w:lang w:eastAsia="de-AT"/>
                    </w:rPr>
                    <w:drawing>
                      <wp:anchor distT="0" distB="0" distL="114300" distR="114300" simplePos="0" relativeHeight="251666944" behindDoc="0" locked="0" layoutInCell="1" allowOverlap="1" wp14:anchorId="55738A68" wp14:editId="4C9196CA">
                        <wp:simplePos x="0" y="0"/>
                        <wp:positionH relativeFrom="column">
                          <wp:posOffset>85725</wp:posOffset>
                        </wp:positionH>
                        <wp:positionV relativeFrom="paragraph">
                          <wp:posOffset>-125095</wp:posOffset>
                        </wp:positionV>
                        <wp:extent cx="4685030" cy="3479800"/>
                        <wp:effectExtent l="0" t="0" r="0" b="0"/>
                        <wp:wrapNone/>
                        <wp:docPr id="157" name="Picture 5" descr="OH-Folie Schutzmaßnahmen 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OH-Folie Schutzmaßnahmen 3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85030" cy="34798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6AC582FB" w14:textId="77777777" w:rsidR="00630727" w:rsidRPr="00630727" w:rsidRDefault="00630727" w:rsidP="00630727">
            <w:pPr>
              <w:rPr>
                <w:rFonts w:ascii="Arial" w:hAnsi="Arial" w:cs="Arial"/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ED54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9465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C0B89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36CBF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FBD6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195A5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225033B4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D3BD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4C4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D08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2ABBF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391EF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2459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5259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7C2DF94C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C410D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869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EF915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925E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9DDD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F6135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116A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0CC78CFC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1DE8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EB7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3A7BF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730F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E40D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A01B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FED1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6EC549CF" w14:textId="77777777" w:rsidTr="004E0D6E">
        <w:trPr>
          <w:trHeight w:val="45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85C2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8F1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1A13E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3C37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E23C3" w14:textId="77777777" w:rsidR="00630727" w:rsidRPr="00630727" w:rsidRDefault="00630727" w:rsidP="00630727">
            <w:pPr>
              <w:jc w:val="center"/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EDBF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94A5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649E3ED0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D8D7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93DC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4384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F3FEE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43BE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B718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F0E2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23310FC0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C933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7B2A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106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A01B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00D2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D5B5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4453E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1F310D47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6036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76C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5A8A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2F763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9751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D00C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429B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5C823E10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70E5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D3C1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82E5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54FAD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E7A7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BE55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92AF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383D90DA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3E11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E7A0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B6BF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A3A1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2C61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63C7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99DF5" w14:textId="6231A5F9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026F5DBC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AD4A9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D2C9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4647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FDBC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EA54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75BAE" w14:textId="4B298AAF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4CF3E" w14:textId="3ECFC87B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69B7E19C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BB178" w14:textId="77777777" w:rsidR="00630727" w:rsidRPr="00630727" w:rsidRDefault="006F74CA" w:rsidP="00630727">
            <w:pPr>
              <w:rPr>
                <w:lang w:eastAsia="de-AT"/>
              </w:rPr>
            </w:pPr>
            <w:r w:rsidRPr="00630727">
              <w:rPr>
                <w:rFonts w:ascii="Arial" w:hAnsi="Arial" w:cs="Arial"/>
                <w:noProof/>
                <w:lang w:eastAsia="de-AT"/>
              </w:rPr>
              <w:drawing>
                <wp:anchor distT="0" distB="0" distL="114300" distR="114300" simplePos="0" relativeHeight="251670016" behindDoc="0" locked="0" layoutInCell="1" allowOverlap="1" wp14:anchorId="0852A984" wp14:editId="663DD02B">
                  <wp:simplePos x="0" y="0"/>
                  <wp:positionH relativeFrom="column">
                    <wp:posOffset>347980</wp:posOffset>
                  </wp:positionH>
                  <wp:positionV relativeFrom="paragraph">
                    <wp:posOffset>154305</wp:posOffset>
                  </wp:positionV>
                  <wp:extent cx="3695700" cy="390525"/>
                  <wp:effectExtent l="0" t="0" r="0" b="0"/>
                  <wp:wrapNone/>
                  <wp:docPr id="160" name="Text Box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xt Box 8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390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F69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850A5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AAB4F" w14:textId="49782323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AE44C" w14:textId="3CA2E360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4EEF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0F5F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2CC578C7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70D51" w14:textId="77777777" w:rsidR="00630727" w:rsidRPr="00630727" w:rsidRDefault="006F74CA" w:rsidP="00630727">
            <w:pPr>
              <w:rPr>
                <w:lang w:eastAsia="de-AT"/>
              </w:rPr>
            </w:pPr>
            <w:r>
              <w:rPr>
                <w:noProof/>
                <w:lang w:eastAsia="de-AT"/>
              </w:rPr>
              <w:drawing>
                <wp:anchor distT="0" distB="0" distL="114300" distR="114300" simplePos="0" relativeHeight="251671040" behindDoc="0" locked="0" layoutInCell="1" allowOverlap="1" wp14:anchorId="6C67E9B2" wp14:editId="697D36F7">
                  <wp:simplePos x="0" y="0"/>
                  <wp:positionH relativeFrom="column">
                    <wp:posOffset>392430</wp:posOffset>
                  </wp:positionH>
                  <wp:positionV relativeFrom="paragraph">
                    <wp:posOffset>262255</wp:posOffset>
                  </wp:positionV>
                  <wp:extent cx="5653405" cy="523875"/>
                  <wp:effectExtent l="0" t="0" r="0" b="0"/>
                  <wp:wrapNone/>
                  <wp:docPr id="161" name="Text Box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xt Box 7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40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6A8A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FF7EA" w14:textId="1277F2E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6942A" w14:textId="2CE8EEE1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EE60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B5B0F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110F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261388F5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72CF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565FC" w14:textId="25B9250A" w:rsidR="00630727" w:rsidRPr="00630727" w:rsidRDefault="007131E3" w:rsidP="00630727">
            <w:pPr>
              <w:rPr>
                <w:lang w:eastAsia="de-AT"/>
              </w:rPr>
            </w:pPr>
            <w:r w:rsidRPr="007131E3">
              <w:rPr>
                <w:rFonts w:ascii="Comic Sans MS" w:hAnsi="Comic Sans MS" w:cs="Arial"/>
                <w:noProof/>
                <w:sz w:val="28"/>
                <w:szCs w:val="28"/>
                <w:lang w:eastAsia="de-AT"/>
              </w:rPr>
              <mc:AlternateContent>
                <mc:Choice Requires="wps">
                  <w:drawing>
                    <wp:anchor distT="45720" distB="45720" distL="114300" distR="114300" simplePos="0" relativeHeight="251693568" behindDoc="0" locked="0" layoutInCell="1" allowOverlap="1" wp14:anchorId="4BFFCBB9" wp14:editId="462D7F20">
                      <wp:simplePos x="0" y="0"/>
                      <wp:positionH relativeFrom="column">
                        <wp:posOffset>-448945</wp:posOffset>
                      </wp:positionH>
                      <wp:positionV relativeFrom="paragraph">
                        <wp:posOffset>17145</wp:posOffset>
                      </wp:positionV>
                      <wp:extent cx="5708650" cy="718185"/>
                      <wp:effectExtent l="0" t="0" r="0" b="5715"/>
                      <wp:wrapNone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08650" cy="7181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15D765" w14:textId="77777777" w:rsidR="007131E3" w:rsidRPr="007131E3" w:rsidRDefault="007131E3" w:rsidP="007131E3">
                                  <w:pPr>
                                    <w:rPr>
                                      <w:lang w:val="de-DE"/>
                                    </w:rPr>
                                  </w:pPr>
                                  <w:r w:rsidRPr="007131E3">
                                    <w:rPr>
                                      <w:lang w:val="de-DE"/>
                                    </w:rPr>
                                    <w:t>Betriebs- und Basisisolierung müssen vor mechanischer Beschädigung und zu starker Erwärmung geschützt sein.</w:t>
                                  </w:r>
                                </w:p>
                                <w:p w14:paraId="569B31AC" w14:textId="4ACEB378" w:rsidR="007131E3" w:rsidRPr="007131E3" w:rsidRDefault="007131E3" w:rsidP="007131E3">
                                  <w:pPr>
                                    <w:rPr>
                                      <w:lang w:val="de-DE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FFCBB9" id="_x0000_s1047" type="#_x0000_t202" style="position:absolute;margin-left:-35.35pt;margin-top:1.35pt;width:449.5pt;height:56.55pt;z-index:25169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" filled="f" stroked="f">
                      <v:textbox>
                        <w:txbxContent>
                          <w:p w14:paraId="3515D765" w14:textId="77777777" w:rsidR="007131E3" w:rsidRPr="007131E3" w:rsidRDefault="007131E3" w:rsidP="007131E3">
                            <w:pPr>
                              <w:rPr>
                                <w:lang w:val="de-DE"/>
                              </w:rPr>
                            </w:pPr>
                            <w:r w:rsidRPr="007131E3">
                              <w:rPr>
                                <w:lang w:val="de-DE"/>
                              </w:rPr>
                              <w:t>Betriebs- und Basisisolierung müssen vor mechanischer Beschädigung und zu starker Erwärmung geschützt sein.</w:t>
                            </w:r>
                          </w:p>
                          <w:p w14:paraId="569B31AC" w14:textId="4ACEB378" w:rsidR="007131E3" w:rsidRPr="007131E3" w:rsidRDefault="007131E3" w:rsidP="007131E3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6555B" w14:textId="5E13BDB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5519C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8A770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C3E64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5FD8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  <w:tr w:rsidR="00630727" w:rsidRPr="00630727" w14:paraId="456C10E9" w14:textId="77777777" w:rsidTr="004E0D6E">
        <w:trPr>
          <w:trHeight w:val="42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79EE47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6FA61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013E2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7AB3B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0C016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FB0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C699A" w14:textId="77777777" w:rsidR="00630727" w:rsidRPr="00630727" w:rsidRDefault="00630727" w:rsidP="00630727">
            <w:pPr>
              <w:rPr>
                <w:lang w:eastAsia="de-AT"/>
              </w:rPr>
            </w:pPr>
          </w:p>
        </w:tc>
      </w:tr>
    </w:tbl>
    <w:p w14:paraId="5DD19DEC" w14:textId="77777777" w:rsidR="007B2642" w:rsidRDefault="006F74CA" w:rsidP="007B2642">
      <w:pPr>
        <w:rPr>
          <w:rFonts w:ascii="Comic Sans MS" w:hAnsi="Comic Sans MS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3B291C1" wp14:editId="748E3B6D">
                <wp:simplePos x="0" y="0"/>
                <wp:positionH relativeFrom="column">
                  <wp:posOffset>4503420</wp:posOffset>
                </wp:positionH>
                <wp:positionV relativeFrom="paragraph">
                  <wp:posOffset>9601200</wp:posOffset>
                </wp:positionV>
                <wp:extent cx="0" cy="0"/>
                <wp:effectExtent l="0" t="0" r="0" b="0"/>
                <wp:wrapNone/>
                <wp:docPr id="1062" name="Lin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E38C2" id="Line 145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.6pt,756pt" to="354.6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0" allowOverlap="1" wp14:anchorId="0F8ACC25" wp14:editId="5AC6718B">
                <wp:simplePos x="0" y="0"/>
                <wp:positionH relativeFrom="column">
                  <wp:posOffset>7062470</wp:posOffset>
                </wp:positionH>
                <wp:positionV relativeFrom="paragraph">
                  <wp:posOffset>6660515</wp:posOffset>
                </wp:positionV>
                <wp:extent cx="635" cy="635"/>
                <wp:effectExtent l="0" t="0" r="0" b="0"/>
                <wp:wrapNone/>
                <wp:docPr id="1039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AB4C7" id="Line 130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6.1pt,524.45pt" to="556.15pt,5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" o:allowincell="f">
                <v:stroke startarrowwidth="narrow" startarrowlength="short" endarrowwidth="narrow" endarrowlength="short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0" allowOverlap="1" wp14:anchorId="09FED3FD" wp14:editId="1017595E">
                <wp:simplePos x="0" y="0"/>
                <wp:positionH relativeFrom="column">
                  <wp:posOffset>5142230</wp:posOffset>
                </wp:positionH>
                <wp:positionV relativeFrom="paragraph">
                  <wp:posOffset>351155</wp:posOffset>
                </wp:positionV>
                <wp:extent cx="1866265" cy="183515"/>
                <wp:effectExtent l="0" t="0" r="0" b="0"/>
                <wp:wrapNone/>
                <wp:docPr id="1031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26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A5DBC7" w14:textId="77777777" w:rsidR="00AC1D1B" w:rsidRDefault="00AC1D1B" w:rsidP="0063072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ED3FD" id="Rectangle 109" o:spid="_x0000_s1048" style="position:absolute;margin-left:404.9pt;margin-top:27.65pt;width:146.95pt;height:14.4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" o:allowincell="f" filled="f" stroked="f" strokeweight="1pt">
                <v:path arrowok="t"/>
                <v:textbox inset="1pt,1pt,1pt,1pt">
                  <w:txbxContent>
                    <w:p w14:paraId="70A5DBC7" w14:textId="77777777" w:rsidR="00AC1D1B" w:rsidRDefault="00AC1D1B" w:rsidP="00630727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0" allowOverlap="1" wp14:anchorId="6ACC376C" wp14:editId="377726FE">
                <wp:simplePos x="0" y="0"/>
                <wp:positionH relativeFrom="column">
                  <wp:posOffset>4484370</wp:posOffset>
                </wp:positionH>
                <wp:positionV relativeFrom="paragraph">
                  <wp:posOffset>340360</wp:posOffset>
                </wp:positionV>
                <wp:extent cx="457835" cy="183515"/>
                <wp:effectExtent l="0" t="0" r="0" b="0"/>
                <wp:wrapNone/>
                <wp:docPr id="1030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83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32BFE9" w14:textId="77777777" w:rsidR="00AC1D1B" w:rsidRDefault="00AC1D1B" w:rsidP="0063072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CC376C" id="Rectangle 118" o:spid="_x0000_s1049" style="position:absolute;margin-left:353.1pt;margin-top:26.8pt;width:36.05pt;height:14.4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" o:allowincell="f" filled="f" stroked="f">
                <v:path arrowok="t"/>
                <v:textbox inset="1pt,1pt,1pt,1pt">
                  <w:txbxContent>
                    <w:p w14:paraId="1C32BFE9" w14:textId="77777777" w:rsidR="00AC1D1B" w:rsidRDefault="00AC1D1B" w:rsidP="00630727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0" allowOverlap="1" wp14:anchorId="711FA261" wp14:editId="65A567B6">
                <wp:simplePos x="0" y="0"/>
                <wp:positionH relativeFrom="column">
                  <wp:posOffset>1111885</wp:posOffset>
                </wp:positionH>
                <wp:positionV relativeFrom="paragraph">
                  <wp:posOffset>52705</wp:posOffset>
                </wp:positionV>
                <wp:extent cx="2659380" cy="481330"/>
                <wp:effectExtent l="0" t="0" r="0" b="0"/>
                <wp:wrapNone/>
                <wp:docPr id="1027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59380" cy="481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5309E7" w14:textId="77777777" w:rsidR="00AC1D1B" w:rsidRDefault="00AC1D1B" w:rsidP="0063072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1FA261" id="Rectangle 114" o:spid="_x0000_s1050" style="position:absolute;margin-left:87.55pt;margin-top:4.15pt;width:209.4pt;height:37.9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" o:allowincell="f" filled="f" stroked="f">
                <v:path arrowok="t"/>
                <v:textbox inset="1pt,1pt,1pt,1pt">
                  <w:txbxContent>
                    <w:p w14:paraId="2C5309E7" w14:textId="77777777" w:rsidR="00AC1D1B" w:rsidRDefault="00AC1D1B" w:rsidP="00630727"/>
                  </w:txbxContent>
                </v:textbox>
              </v:rect>
            </w:pict>
          </mc:Fallback>
        </mc:AlternateContent>
      </w:r>
    </w:p>
    <w:sectPr w:rsidR="007B2642" w:rsidSect="007B2642">
      <w:pgSz w:w="11907" w:h="16840" w:code="9"/>
      <w:pgMar w:top="789" w:right="227" w:bottom="510" w:left="397" w:header="720" w:footer="624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0472C" w14:textId="77777777" w:rsidR="005D2D91" w:rsidRDefault="005D2D91" w:rsidP="0055405E">
      <w:r>
        <w:separator/>
      </w:r>
    </w:p>
  </w:endnote>
  <w:endnote w:type="continuationSeparator" w:id="0">
    <w:p w14:paraId="1D04E10E" w14:textId="77777777" w:rsidR="005D2D91" w:rsidRDefault="005D2D91" w:rsidP="005540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1B3F6" w14:textId="77777777" w:rsidR="005D2D91" w:rsidRDefault="005D2D91" w:rsidP="0055405E">
      <w:r>
        <w:separator/>
      </w:r>
    </w:p>
  </w:footnote>
  <w:footnote w:type="continuationSeparator" w:id="0">
    <w:p w14:paraId="5D86D557" w14:textId="77777777" w:rsidR="005D2D91" w:rsidRDefault="005D2D91" w:rsidP="005540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C88BB1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F46876"/>
    <w:multiLevelType w:val="hybridMultilevel"/>
    <w:tmpl w:val="6792C23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AC58DF"/>
    <w:multiLevelType w:val="hybridMultilevel"/>
    <w:tmpl w:val="7A8A75C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870"/>
    <w:rsid w:val="00064757"/>
    <w:rsid w:val="00075600"/>
    <w:rsid w:val="00077D56"/>
    <w:rsid w:val="000F7652"/>
    <w:rsid w:val="0011440E"/>
    <w:rsid w:val="00150A97"/>
    <w:rsid w:val="00181D56"/>
    <w:rsid w:val="00222A7B"/>
    <w:rsid w:val="00224B79"/>
    <w:rsid w:val="002509D2"/>
    <w:rsid w:val="00284BA3"/>
    <w:rsid w:val="00373FAF"/>
    <w:rsid w:val="003C1C70"/>
    <w:rsid w:val="003D632F"/>
    <w:rsid w:val="00492B29"/>
    <w:rsid w:val="004C6034"/>
    <w:rsid w:val="004E0D6E"/>
    <w:rsid w:val="00513837"/>
    <w:rsid w:val="00535C95"/>
    <w:rsid w:val="00541A7D"/>
    <w:rsid w:val="0055405E"/>
    <w:rsid w:val="005D2D91"/>
    <w:rsid w:val="00630727"/>
    <w:rsid w:val="00670F4F"/>
    <w:rsid w:val="00672CF8"/>
    <w:rsid w:val="006F74CA"/>
    <w:rsid w:val="00702870"/>
    <w:rsid w:val="0070582B"/>
    <w:rsid w:val="00710E8B"/>
    <w:rsid w:val="007131E3"/>
    <w:rsid w:val="00722EB3"/>
    <w:rsid w:val="00742C48"/>
    <w:rsid w:val="00750E60"/>
    <w:rsid w:val="00796FE8"/>
    <w:rsid w:val="007B2642"/>
    <w:rsid w:val="0084167A"/>
    <w:rsid w:val="008451BA"/>
    <w:rsid w:val="00935029"/>
    <w:rsid w:val="00974152"/>
    <w:rsid w:val="00A638E4"/>
    <w:rsid w:val="00A84FC0"/>
    <w:rsid w:val="00AA301B"/>
    <w:rsid w:val="00AC1D1B"/>
    <w:rsid w:val="00B4603F"/>
    <w:rsid w:val="00B6444D"/>
    <w:rsid w:val="00BB6F7B"/>
    <w:rsid w:val="00BD6833"/>
    <w:rsid w:val="00C118FC"/>
    <w:rsid w:val="00C27F66"/>
    <w:rsid w:val="00C854E3"/>
    <w:rsid w:val="00CC1871"/>
    <w:rsid w:val="00CC24B6"/>
    <w:rsid w:val="00CF4837"/>
    <w:rsid w:val="00D5582D"/>
    <w:rsid w:val="00D61962"/>
    <w:rsid w:val="00DC733A"/>
    <w:rsid w:val="00DD78D9"/>
    <w:rsid w:val="00E3662F"/>
    <w:rsid w:val="00E52DD3"/>
    <w:rsid w:val="00ED647C"/>
    <w:rsid w:val="00F071F0"/>
    <w:rsid w:val="00F25A12"/>
    <w:rsid w:val="00FE6D68"/>
    <w:rsid w:val="00FF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0C1C5E1C"/>
  <w15:chartTrackingRefBased/>
  <w15:docId w15:val="{7369312F-19CB-954C-A1D6-F50A6DCB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AT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A638E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071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24B79"/>
    <w:pPr>
      <w:spacing w:before="100" w:beforeAutospacing="1" w:after="100" w:afterAutospacing="1"/>
    </w:pPr>
    <w:rPr>
      <w:sz w:val="24"/>
      <w:szCs w:val="24"/>
      <w:lang w:eastAsia="de-AT"/>
    </w:rPr>
  </w:style>
  <w:style w:type="paragraph" w:styleId="Header">
    <w:name w:val="header"/>
    <w:basedOn w:val="Normal"/>
    <w:link w:val="HeaderChar"/>
    <w:rsid w:val="0055405E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rsid w:val="0055405E"/>
    <w:rPr>
      <w:lang w:val="de-DE" w:eastAsia="de-DE"/>
    </w:rPr>
  </w:style>
  <w:style w:type="paragraph" w:styleId="Footer">
    <w:name w:val="footer"/>
    <w:basedOn w:val="Normal"/>
    <w:link w:val="FooterChar"/>
    <w:rsid w:val="0055405E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rsid w:val="0055405E"/>
    <w:rPr>
      <w:lang w:val="de-DE" w:eastAsia="de-DE"/>
    </w:rPr>
  </w:style>
  <w:style w:type="paragraph" w:styleId="ListParagraph">
    <w:name w:val="List Paragraph"/>
    <w:basedOn w:val="Normal"/>
    <w:uiPriority w:val="34"/>
    <w:qFormat/>
    <w:rsid w:val="00373FA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73FAF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7131E3"/>
    <w:pPr>
      <w:widowControl w:val="0"/>
      <w:autoSpaceDE w:val="0"/>
      <w:autoSpaceDN w:val="0"/>
    </w:pPr>
    <w:rPr>
      <w:sz w:val="24"/>
      <w:szCs w:val="24"/>
      <w:lang w:val="de-DE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7131E3"/>
    <w:rPr>
      <w:sz w:val="24"/>
      <w:szCs w:val="24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0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me\Microsoft%20Office\Vorlagen\FORM199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1928a5-1ba0-4eb4-a7ce-301f0d0d6ee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E5EB6D54EC7494AB27258005DCAA70B" ma:contentTypeVersion="3" ma:contentTypeDescription="Ein neues Dokument erstellen." ma:contentTypeScope="" ma:versionID="2965b2c3bfee88294d6fb320be5ada29">
  <xsd:schema xmlns:xsd="http://www.w3.org/2001/XMLSchema" xmlns:xs="http://www.w3.org/2001/XMLSchema" xmlns:p="http://schemas.microsoft.com/office/2006/metadata/properties" xmlns:ns2="181928a5-1ba0-4eb4-a7ce-301f0d0d6ee0" targetNamespace="http://schemas.microsoft.com/office/2006/metadata/properties" ma:root="true" ma:fieldsID="635278a705ac2615194e752b9defeb53" ns2:_="">
    <xsd:import namespace="181928a5-1ba0-4eb4-a7ce-301f0d0d6ee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1928a5-1ba0-4eb4-a7ce-301f0d0d6ee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6340BB-54B9-45CA-B599-C77CFC82CE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FF4695-9953-6A4A-8995-DFE476DFA97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4091CD3-A11A-40C6-A5D7-0028562BF7F6}">
  <ds:schemaRefs>
    <ds:schemaRef ds:uri="http://schemas.microsoft.com/office/2006/metadata/properties"/>
    <ds:schemaRef ds:uri="http://schemas.microsoft.com/office/infopath/2007/PartnerControls"/>
    <ds:schemaRef ds:uri="181928a5-1ba0-4eb4-a7ce-301f0d0d6ee0"/>
  </ds:schemaRefs>
</ds:datastoreItem>
</file>

<file path=customXml/itemProps4.xml><?xml version="1.0" encoding="utf-8"?>
<ds:datastoreItem xmlns:ds="http://schemas.openxmlformats.org/officeDocument/2006/customXml" ds:itemID="{95093BD0-5947-48FC-8994-69F428D506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1928a5-1ba0-4eb4-a7ce-301f0d0d6e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FORM199.dot</Template>
  <TotalTime>69</TotalTime>
  <Pages>3</Pages>
  <Words>125</Words>
  <Characters>716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</CharactersWithSpaces>
  <SharedDoc>false</SharedDoc>
  <HLinks>
    <vt:vector size="18" baseType="variant">
      <vt:variant>
        <vt:i4>4390941</vt:i4>
      </vt:variant>
      <vt:variant>
        <vt:i4>3800</vt:i4>
      </vt:variant>
      <vt:variant>
        <vt:i4>1025</vt:i4>
      </vt:variant>
      <vt:variant>
        <vt:i4>1</vt:i4>
      </vt:variant>
      <vt:variant>
        <vt:lpwstr>LogoITHTL_white</vt:lpwstr>
      </vt:variant>
      <vt:variant>
        <vt:lpwstr/>
      </vt:variant>
      <vt:variant>
        <vt:i4>4390941</vt:i4>
      </vt:variant>
      <vt:variant>
        <vt:i4>4027</vt:i4>
      </vt:variant>
      <vt:variant>
        <vt:i4>1026</vt:i4>
      </vt:variant>
      <vt:variant>
        <vt:i4>1</vt:i4>
      </vt:variant>
      <vt:variant>
        <vt:lpwstr>LogoITHTL_white</vt:lpwstr>
      </vt:variant>
      <vt:variant>
        <vt:lpwstr/>
      </vt:variant>
      <vt:variant>
        <vt:i4>4390941</vt:i4>
      </vt:variant>
      <vt:variant>
        <vt:i4>4310</vt:i4>
      </vt:variant>
      <vt:variant>
        <vt:i4>1027</vt:i4>
      </vt:variant>
      <vt:variant>
        <vt:i4>1</vt:i4>
      </vt:variant>
      <vt:variant>
        <vt:lpwstr>LogoITHTL_white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Franz Zimmerl</dc:creator>
  <cp:keywords/>
  <cp:lastModifiedBy>Leo Bunea</cp:lastModifiedBy>
  <cp:revision>7</cp:revision>
  <cp:lastPrinted>2012-03-23T14:30:00Z</cp:lastPrinted>
  <dcterms:created xsi:type="dcterms:W3CDTF">2020-11-23T07:22:00Z</dcterms:created>
  <dcterms:modified xsi:type="dcterms:W3CDTF">2020-12-21T12:01:00Z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0x0101008E5EB6D54EC7494AB27258005DCAA70B</vt:lpwstr>
  </property>
  <property fmtid="{D5CDD505-2E9C-101B-9397-08002B2CF9AE}" pid="3" name="Order">
    <vt:r8>3500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